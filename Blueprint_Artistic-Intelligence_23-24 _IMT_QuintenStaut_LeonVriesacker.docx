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97BF" w14:textId="376BD059" w:rsidR="0019775D" w:rsidRPr="000B28EF" w:rsidRDefault="00905966" w:rsidP="00DF6BF0">
      <w:pPr>
        <w:pStyle w:val="Titel"/>
        <w:spacing w:before="2280"/>
        <w:rPr>
          <w:color w:val="C40009"/>
        </w:rPr>
      </w:pPr>
      <w:bookmarkStart w:id="0" w:name="_Toc371628269"/>
      <w:r w:rsidRPr="000B28EF">
        <w:rPr>
          <w:color w:val="C40009"/>
        </w:rPr>
        <w:t>Toegepaste Informatica</w:t>
      </w:r>
      <w:r w:rsidR="00F10C71">
        <w:rPr>
          <w:color w:val="C40009"/>
        </w:rPr>
        <w:t xml:space="preserve"> / Elektronica-ICT</w:t>
      </w:r>
    </w:p>
    <w:bookmarkEnd w:id="0"/>
    <w:p w14:paraId="6A5ADAFC" w14:textId="57500605" w:rsidR="2CEA99BB" w:rsidRDefault="2CEA99BB" w:rsidP="2CEA99BB">
      <w:pPr>
        <w:pStyle w:val="Titel"/>
        <w:spacing w:before="1600"/>
      </w:pPr>
    </w:p>
    <w:p w14:paraId="7A19DBD1" w14:textId="192CE944" w:rsidR="4A6E210A" w:rsidRDefault="4A6E210A" w:rsidP="2CEA99BB">
      <w:pPr>
        <w:pStyle w:val="Titel"/>
        <w:spacing w:before="1600"/>
      </w:pPr>
      <w:r>
        <w:t>Artistic Intelligence</w:t>
      </w:r>
    </w:p>
    <w:p w14:paraId="3F6149E2" w14:textId="77777777" w:rsidR="00876C39" w:rsidRPr="000B28EF" w:rsidRDefault="0019775D" w:rsidP="00876C39">
      <w:pPr>
        <w:jc w:val="center"/>
      </w:pPr>
      <w:r w:rsidRPr="000B28EF">
        <w:t xml:space="preserve">Onderdeel van </w:t>
      </w:r>
      <w:r w:rsidR="00876C39" w:rsidRPr="000B28EF">
        <w:t xml:space="preserve">de stage </w:t>
      </w:r>
      <w:r w:rsidR="00876C39" w:rsidRPr="000B28EF">
        <w:br/>
        <w:t>ondersteund door de</w:t>
      </w:r>
    </w:p>
    <w:p w14:paraId="45074221" w14:textId="66B01A60" w:rsidR="00876C39" w:rsidRPr="000B28EF" w:rsidRDefault="00876C39" w:rsidP="00876C39">
      <w:pPr>
        <w:pStyle w:val="Titel"/>
        <w:spacing w:before="720"/>
        <w:contextualSpacing w:val="0"/>
      </w:pPr>
      <w:r w:rsidRPr="000B28EF">
        <w:t>AP Hogeschool</w:t>
      </w:r>
    </w:p>
    <w:p w14:paraId="54D5598A" w14:textId="77777777" w:rsidR="00876C39" w:rsidRPr="000B28EF" w:rsidRDefault="00876C39" w:rsidP="00876C39">
      <w:pPr>
        <w:jc w:val="center"/>
      </w:pPr>
      <w:r w:rsidRPr="000B28EF">
        <w:t xml:space="preserve">en uitgevoerd op </w:t>
      </w:r>
      <w:r w:rsidR="00DF6E4A" w:rsidRPr="000B28EF">
        <w:t xml:space="preserve">en begeleid door </w:t>
      </w:r>
      <w:r w:rsidRPr="000B28EF">
        <w:t>het bedrijf</w:t>
      </w:r>
    </w:p>
    <w:p w14:paraId="0A11C82F" w14:textId="0DDB2E64" w:rsidR="0019775D" w:rsidRPr="00133464" w:rsidRDefault="00D54343" w:rsidP="0039380F">
      <w:pPr>
        <w:pStyle w:val="Titel"/>
        <w:spacing w:before="120"/>
        <w:contextualSpacing w:val="0"/>
      </w:pPr>
      <w:r w:rsidRPr="00133464">
        <w:t>HUT</w:t>
      </w:r>
    </w:p>
    <w:p w14:paraId="0A8DF689" w14:textId="20DABC44" w:rsidR="00905966" w:rsidRPr="00133464" w:rsidRDefault="00F870D2" w:rsidP="00DF6BF0">
      <w:pPr>
        <w:pStyle w:val="Titel"/>
        <w:spacing w:before="1920"/>
        <w:contextualSpacing w:val="0"/>
        <w:rPr>
          <w:color w:val="C40009"/>
          <w:lang w:eastAsia="nl-BE"/>
        </w:rPr>
      </w:pPr>
      <w:r w:rsidRPr="00133464">
        <w:rPr>
          <w:color w:val="C40009"/>
        </w:rPr>
        <w:t>Quinten Staut</w:t>
      </w:r>
      <w:r w:rsidRPr="00133464">
        <w:rPr>
          <w:color w:val="C40009"/>
        </w:rPr>
        <w:br/>
        <w:t>Leon Vriesacker</w:t>
      </w:r>
    </w:p>
    <w:p w14:paraId="571E4EA3" w14:textId="54290BA8" w:rsidR="0054057D" w:rsidRPr="00D12EA3" w:rsidRDefault="0019775D" w:rsidP="0019775D">
      <w:pPr>
        <w:jc w:val="center"/>
        <w:rPr>
          <w:bCs/>
          <w:lang w:val="nl-BE"/>
        </w:rPr>
      </w:pPr>
      <w:bookmarkStart w:id="1" w:name="mail"/>
      <w:r w:rsidRPr="00D12EA3">
        <w:rPr>
          <w:bCs/>
          <w:lang w:val="nl-BE"/>
        </w:rPr>
        <w:t xml:space="preserve">Specialisatie </w:t>
      </w:r>
      <w:r w:rsidR="006E0F01" w:rsidRPr="00D12EA3">
        <w:rPr>
          <w:bCs/>
          <w:lang w:val="nl-BE"/>
        </w:rPr>
        <w:t xml:space="preserve">IT &amp; </w:t>
      </w:r>
      <w:r w:rsidR="0A976ACE" w:rsidRPr="00D12EA3">
        <w:rPr>
          <w:lang w:val="nl-BE"/>
        </w:rPr>
        <w:t>electronica-ICT</w:t>
      </w:r>
      <w:r w:rsidR="006E0F01" w:rsidRPr="00D12EA3">
        <w:rPr>
          <w:bCs/>
          <w:lang w:val="nl-BE"/>
        </w:rPr>
        <w:t xml:space="preserve"> </w:t>
      </w:r>
      <w:r w:rsidR="00812E22" w:rsidRPr="00D12EA3">
        <w:rPr>
          <w:bCs/>
          <w:lang w:val="nl-BE"/>
        </w:rPr>
        <w:t xml:space="preserve">– Minor </w:t>
      </w:r>
      <w:r w:rsidR="0FFAF20C" w:rsidRPr="00D12EA3">
        <w:rPr>
          <w:lang w:val="nl-BE"/>
        </w:rPr>
        <w:t>immersive technologies</w:t>
      </w:r>
    </w:p>
    <w:bookmarkEnd w:id="1"/>
    <w:p w14:paraId="22677CCA" w14:textId="07EC071D" w:rsidR="0039380F" w:rsidRPr="000B28EF" w:rsidRDefault="0039380F" w:rsidP="00715CD0">
      <w:pPr>
        <w:tabs>
          <w:tab w:val="right" w:pos="9072"/>
        </w:tabs>
        <w:spacing w:before="1200"/>
      </w:pPr>
      <w:r w:rsidRPr="000B28EF">
        <w:t xml:space="preserve">Begeleider: </w:t>
      </w:r>
      <w:r w:rsidR="009D34D4">
        <w:t>Steven Charpentier</w:t>
      </w:r>
      <w:r w:rsidR="00DF6BF0" w:rsidRPr="000B28EF">
        <w:tab/>
      </w:r>
      <w:r w:rsidR="00105A86">
        <w:t>A</w:t>
      </w:r>
      <w:r w:rsidR="00DF6BF0" w:rsidRPr="000B28EF">
        <w:rPr>
          <w:bCs/>
        </w:rPr>
        <w:t>cademiejaar 20</w:t>
      </w:r>
      <w:r w:rsidR="005F6AE5">
        <w:rPr>
          <w:bCs/>
        </w:rPr>
        <w:t>2</w:t>
      </w:r>
      <w:r w:rsidR="00E673B0">
        <w:rPr>
          <w:bCs/>
        </w:rPr>
        <w:t>6</w:t>
      </w:r>
      <w:r w:rsidR="00DF6BF0" w:rsidRPr="000B28EF">
        <w:rPr>
          <w:bCs/>
        </w:rPr>
        <w:t>-202</w:t>
      </w:r>
      <w:r w:rsidR="00E673B0">
        <w:rPr>
          <w:bCs/>
        </w:rPr>
        <w:t>7</w:t>
      </w:r>
      <w:r w:rsidR="00DF6BF0" w:rsidRPr="000B28EF">
        <w:br/>
        <w:t xml:space="preserve">Mentor: </w:t>
      </w:r>
      <w:r w:rsidR="00E673B0">
        <w:t>Steven Char</w:t>
      </w:r>
      <w:r w:rsidR="00371C2A">
        <w:t>pentier</w:t>
      </w:r>
      <w:r w:rsidR="00DF6BF0" w:rsidRPr="000B28EF">
        <w:tab/>
      </w:r>
      <w:r w:rsidR="00DF6BF0" w:rsidRPr="000B28EF">
        <w:rPr>
          <w:bCs/>
        </w:rPr>
        <w:t>2</w:t>
      </w:r>
      <w:r w:rsidR="00DF6BF0" w:rsidRPr="000B28EF">
        <w:rPr>
          <w:bCs/>
          <w:vertAlign w:val="superscript"/>
        </w:rPr>
        <w:t>de</w:t>
      </w:r>
      <w:r w:rsidR="00DF6BF0" w:rsidRPr="000B28EF">
        <w:rPr>
          <w:bCs/>
        </w:rPr>
        <w:t xml:space="preserve"> semester</w:t>
      </w:r>
    </w:p>
    <w:bookmarkStart w:id="2" w:name="_Toc69866607" w:displacedByCustomXml="next"/>
    <w:sdt>
      <w:sdtPr>
        <w:rPr>
          <w:rFonts w:ascii="Calibri" w:eastAsia="Times New Roman" w:hAnsi="Calibri" w:cs="Times New Roman"/>
          <w:b w:val="0"/>
          <w:bCs w:val="0"/>
          <w:color w:val="404040" w:themeColor="text1" w:themeTint="BF"/>
          <w:sz w:val="22"/>
          <w:szCs w:val="24"/>
          <w:lang w:val="nl-NL" w:eastAsia="nl-NL"/>
        </w:rPr>
        <w:id w:val="-544061946"/>
        <w:docPartObj>
          <w:docPartGallery w:val="Table of Contents"/>
          <w:docPartUnique/>
        </w:docPartObj>
      </w:sdtPr>
      <w:sdtEndPr>
        <w:rPr>
          <w:color w:val="000000" w:themeColor="text1"/>
          <w:szCs w:val="22"/>
        </w:rPr>
      </w:sdtEndPr>
      <w:sdtContent>
        <w:p w14:paraId="219799D5" w14:textId="1A75B9C2" w:rsidR="00C96787" w:rsidRDefault="00B52F10">
          <w:pPr>
            <w:pStyle w:val="Kopvaninhoudsopgave"/>
            <w:rPr>
              <w:rStyle w:val="Kop1Char"/>
              <w:rFonts w:eastAsiaTheme="majorEastAsia"/>
              <w:lang w:val="en-US"/>
            </w:rPr>
          </w:pPr>
          <w:r w:rsidRPr="67300A0D">
            <w:rPr>
              <w:rStyle w:val="Kop1Char"/>
              <w:rFonts w:eastAsiaTheme="majorEastAsia"/>
              <w:lang w:val="en-US"/>
            </w:rPr>
            <w:t>Inhoudstafel</w:t>
          </w:r>
        </w:p>
        <w:p w14:paraId="712C997A" w14:textId="77777777" w:rsidR="006F511C" w:rsidRPr="006F511C" w:rsidRDefault="006F511C" w:rsidP="006F511C">
          <w:pPr>
            <w:rPr>
              <w:lang w:val="en-US"/>
            </w:rPr>
          </w:pPr>
        </w:p>
        <w:p w14:paraId="2DCFB18A" w14:textId="6DC8C151" w:rsidR="00086BA9" w:rsidRDefault="00C96787">
          <w:pPr>
            <w:pStyle w:val="Inhopg1"/>
            <w:rPr>
              <w:rFonts w:eastAsiaTheme="minorEastAsia" w:cstheme="minorBidi"/>
              <w:b w:val="0"/>
              <w:bCs w:val="0"/>
              <w:caps w:val="0"/>
              <w:noProof/>
              <w:color w:val="auto"/>
              <w:kern w:val="2"/>
              <w:sz w:val="24"/>
              <w:szCs w:val="24"/>
              <w:lang w:val="nl-BE" w:eastAsia="nl-BE"/>
              <w14:ligatures w14:val="standardContextual"/>
            </w:rPr>
          </w:pPr>
          <w:r>
            <w:fldChar w:fldCharType="begin"/>
          </w:r>
          <w:r>
            <w:instrText xml:space="preserve"> TOC \o "1-3" \h \z \u </w:instrText>
          </w:r>
          <w:r>
            <w:fldChar w:fldCharType="separate"/>
          </w:r>
          <w:hyperlink w:anchor="_Toc244169751" w:history="1">
            <w:r w:rsidR="00086BA9" w:rsidRPr="00E352EF">
              <w:rPr>
                <w:rStyle w:val="Hyperlink"/>
                <w:noProof/>
              </w:rPr>
              <w:t>Versiebeheer</w:t>
            </w:r>
            <w:r w:rsidR="00086BA9">
              <w:rPr>
                <w:noProof/>
                <w:webHidden/>
              </w:rPr>
              <w:tab/>
            </w:r>
            <w:r w:rsidR="00086BA9">
              <w:rPr>
                <w:noProof/>
                <w:webHidden/>
              </w:rPr>
              <w:fldChar w:fldCharType="begin"/>
            </w:r>
            <w:r w:rsidR="00086BA9">
              <w:rPr>
                <w:noProof/>
                <w:webHidden/>
              </w:rPr>
              <w:instrText xml:space="preserve"> PAGEREF _Toc244169751 \h </w:instrText>
            </w:r>
            <w:r w:rsidR="00086BA9">
              <w:rPr>
                <w:noProof/>
                <w:webHidden/>
              </w:rPr>
            </w:r>
            <w:r w:rsidR="00086BA9">
              <w:rPr>
                <w:noProof/>
                <w:webHidden/>
              </w:rPr>
              <w:fldChar w:fldCharType="separate"/>
            </w:r>
            <w:r w:rsidR="00086BA9">
              <w:rPr>
                <w:noProof/>
                <w:webHidden/>
              </w:rPr>
              <w:t>3</w:t>
            </w:r>
            <w:r w:rsidR="00086BA9">
              <w:rPr>
                <w:noProof/>
                <w:webHidden/>
              </w:rPr>
              <w:fldChar w:fldCharType="end"/>
            </w:r>
          </w:hyperlink>
        </w:p>
        <w:p w14:paraId="13DACE4E" w14:textId="11FD8735"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52" w:history="1">
            <w:r w:rsidRPr="00E352EF">
              <w:rPr>
                <w:rStyle w:val="Hyperlink"/>
                <w:noProof/>
              </w:rPr>
              <w:t>Termen en Afkortingen</w:t>
            </w:r>
            <w:r>
              <w:rPr>
                <w:noProof/>
                <w:webHidden/>
              </w:rPr>
              <w:tab/>
            </w:r>
            <w:r>
              <w:rPr>
                <w:noProof/>
                <w:webHidden/>
              </w:rPr>
              <w:fldChar w:fldCharType="begin"/>
            </w:r>
            <w:r>
              <w:rPr>
                <w:noProof/>
                <w:webHidden/>
              </w:rPr>
              <w:instrText xml:space="preserve"> PAGEREF _Toc244169752 \h </w:instrText>
            </w:r>
            <w:r>
              <w:rPr>
                <w:noProof/>
                <w:webHidden/>
              </w:rPr>
            </w:r>
            <w:r>
              <w:rPr>
                <w:noProof/>
                <w:webHidden/>
              </w:rPr>
              <w:fldChar w:fldCharType="separate"/>
            </w:r>
            <w:r>
              <w:rPr>
                <w:noProof/>
                <w:webHidden/>
              </w:rPr>
              <w:t>3</w:t>
            </w:r>
            <w:r>
              <w:rPr>
                <w:noProof/>
                <w:webHidden/>
              </w:rPr>
              <w:fldChar w:fldCharType="end"/>
            </w:r>
          </w:hyperlink>
        </w:p>
        <w:p w14:paraId="4C2951A3" w14:textId="0960F799"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53" w:history="1">
            <w:r w:rsidRPr="00E352EF">
              <w:rPr>
                <w:rStyle w:val="Hyperlink"/>
                <w:noProof/>
              </w:rPr>
              <w:t>Opdrachtgever</w:t>
            </w:r>
            <w:r>
              <w:rPr>
                <w:noProof/>
                <w:webHidden/>
              </w:rPr>
              <w:tab/>
            </w:r>
            <w:r>
              <w:rPr>
                <w:noProof/>
                <w:webHidden/>
              </w:rPr>
              <w:fldChar w:fldCharType="begin"/>
            </w:r>
            <w:r>
              <w:rPr>
                <w:noProof/>
                <w:webHidden/>
              </w:rPr>
              <w:instrText xml:space="preserve"> PAGEREF _Toc244169753 \h </w:instrText>
            </w:r>
            <w:r>
              <w:rPr>
                <w:noProof/>
                <w:webHidden/>
              </w:rPr>
            </w:r>
            <w:r>
              <w:rPr>
                <w:noProof/>
                <w:webHidden/>
              </w:rPr>
              <w:fldChar w:fldCharType="separate"/>
            </w:r>
            <w:r>
              <w:rPr>
                <w:noProof/>
                <w:webHidden/>
              </w:rPr>
              <w:t>4</w:t>
            </w:r>
            <w:r>
              <w:rPr>
                <w:noProof/>
                <w:webHidden/>
              </w:rPr>
              <w:fldChar w:fldCharType="end"/>
            </w:r>
          </w:hyperlink>
        </w:p>
        <w:p w14:paraId="682DC91B" w14:textId="7E85D00E"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54" w:history="1">
            <w:r w:rsidRPr="00E352EF">
              <w:rPr>
                <w:rStyle w:val="Hyperlink"/>
                <w:noProof/>
              </w:rPr>
              <w:t>Samenvatting</w:t>
            </w:r>
            <w:r>
              <w:rPr>
                <w:noProof/>
                <w:webHidden/>
              </w:rPr>
              <w:tab/>
            </w:r>
            <w:r>
              <w:rPr>
                <w:noProof/>
                <w:webHidden/>
              </w:rPr>
              <w:fldChar w:fldCharType="begin"/>
            </w:r>
            <w:r>
              <w:rPr>
                <w:noProof/>
                <w:webHidden/>
              </w:rPr>
              <w:instrText xml:space="preserve"> PAGEREF _Toc244169754 \h </w:instrText>
            </w:r>
            <w:r>
              <w:rPr>
                <w:noProof/>
                <w:webHidden/>
              </w:rPr>
            </w:r>
            <w:r>
              <w:rPr>
                <w:noProof/>
                <w:webHidden/>
              </w:rPr>
              <w:fldChar w:fldCharType="separate"/>
            </w:r>
            <w:r>
              <w:rPr>
                <w:noProof/>
                <w:webHidden/>
              </w:rPr>
              <w:t>4</w:t>
            </w:r>
            <w:r>
              <w:rPr>
                <w:noProof/>
                <w:webHidden/>
              </w:rPr>
              <w:fldChar w:fldCharType="end"/>
            </w:r>
          </w:hyperlink>
        </w:p>
        <w:p w14:paraId="3F890A6B" w14:textId="7FB66485"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55" w:history="1">
            <w:r w:rsidRPr="00E352EF">
              <w:rPr>
                <w:rStyle w:val="Hyperlink"/>
                <w:noProof/>
              </w:rPr>
              <w:t>Situatie As-Is</w:t>
            </w:r>
            <w:r>
              <w:rPr>
                <w:noProof/>
                <w:webHidden/>
              </w:rPr>
              <w:tab/>
            </w:r>
            <w:r>
              <w:rPr>
                <w:noProof/>
                <w:webHidden/>
              </w:rPr>
              <w:fldChar w:fldCharType="begin"/>
            </w:r>
            <w:r>
              <w:rPr>
                <w:noProof/>
                <w:webHidden/>
              </w:rPr>
              <w:instrText xml:space="preserve"> PAGEREF _Toc244169755 \h </w:instrText>
            </w:r>
            <w:r>
              <w:rPr>
                <w:noProof/>
                <w:webHidden/>
              </w:rPr>
            </w:r>
            <w:r>
              <w:rPr>
                <w:noProof/>
                <w:webHidden/>
              </w:rPr>
              <w:fldChar w:fldCharType="separate"/>
            </w:r>
            <w:r>
              <w:rPr>
                <w:noProof/>
                <w:webHidden/>
              </w:rPr>
              <w:t>5</w:t>
            </w:r>
            <w:r>
              <w:rPr>
                <w:noProof/>
                <w:webHidden/>
              </w:rPr>
              <w:fldChar w:fldCharType="end"/>
            </w:r>
          </w:hyperlink>
        </w:p>
        <w:p w14:paraId="07617D25" w14:textId="61E14C2B"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56" w:history="1">
            <w:r w:rsidRPr="00E352EF">
              <w:rPr>
                <w:rStyle w:val="Hyperlink"/>
                <w:noProof/>
              </w:rPr>
              <w:t>Situatie To-Be</w:t>
            </w:r>
            <w:r>
              <w:rPr>
                <w:noProof/>
                <w:webHidden/>
              </w:rPr>
              <w:tab/>
            </w:r>
            <w:r>
              <w:rPr>
                <w:noProof/>
                <w:webHidden/>
              </w:rPr>
              <w:fldChar w:fldCharType="begin"/>
            </w:r>
            <w:r>
              <w:rPr>
                <w:noProof/>
                <w:webHidden/>
              </w:rPr>
              <w:instrText xml:space="preserve"> PAGEREF _Toc244169756 \h </w:instrText>
            </w:r>
            <w:r>
              <w:rPr>
                <w:noProof/>
                <w:webHidden/>
              </w:rPr>
            </w:r>
            <w:r>
              <w:rPr>
                <w:noProof/>
                <w:webHidden/>
              </w:rPr>
              <w:fldChar w:fldCharType="separate"/>
            </w:r>
            <w:r>
              <w:rPr>
                <w:noProof/>
                <w:webHidden/>
              </w:rPr>
              <w:t>6</w:t>
            </w:r>
            <w:r>
              <w:rPr>
                <w:noProof/>
                <w:webHidden/>
              </w:rPr>
              <w:fldChar w:fldCharType="end"/>
            </w:r>
          </w:hyperlink>
        </w:p>
        <w:p w14:paraId="420AB8DA" w14:textId="3276FDB4" w:rsidR="00086BA9" w:rsidRDefault="00086BA9">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44169757" w:history="1">
            <w:r w:rsidRPr="00E352EF">
              <w:rPr>
                <w:rStyle w:val="Hyperlink"/>
                <w:noProof/>
              </w:rPr>
              <w:t>Projectdefinitie</w:t>
            </w:r>
            <w:r>
              <w:rPr>
                <w:noProof/>
                <w:webHidden/>
              </w:rPr>
              <w:tab/>
            </w:r>
            <w:r>
              <w:rPr>
                <w:noProof/>
                <w:webHidden/>
              </w:rPr>
              <w:fldChar w:fldCharType="begin"/>
            </w:r>
            <w:r>
              <w:rPr>
                <w:noProof/>
                <w:webHidden/>
              </w:rPr>
              <w:instrText xml:space="preserve"> PAGEREF _Toc244169757 \h </w:instrText>
            </w:r>
            <w:r>
              <w:rPr>
                <w:noProof/>
                <w:webHidden/>
              </w:rPr>
            </w:r>
            <w:r>
              <w:rPr>
                <w:noProof/>
                <w:webHidden/>
              </w:rPr>
              <w:fldChar w:fldCharType="separate"/>
            </w:r>
            <w:r>
              <w:rPr>
                <w:noProof/>
                <w:webHidden/>
              </w:rPr>
              <w:t>7</w:t>
            </w:r>
            <w:r>
              <w:rPr>
                <w:noProof/>
                <w:webHidden/>
              </w:rPr>
              <w:fldChar w:fldCharType="end"/>
            </w:r>
          </w:hyperlink>
        </w:p>
        <w:p w14:paraId="306256D1" w14:textId="1A2C769A" w:rsidR="00086BA9" w:rsidRDefault="00086BA9">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44169758" w:history="1">
            <w:r w:rsidRPr="00E352EF">
              <w:rPr>
                <w:rStyle w:val="Hyperlink"/>
                <w:noProof/>
              </w:rPr>
              <w:t>Doelstelling</w:t>
            </w:r>
            <w:r>
              <w:rPr>
                <w:noProof/>
                <w:webHidden/>
              </w:rPr>
              <w:tab/>
            </w:r>
            <w:r>
              <w:rPr>
                <w:noProof/>
                <w:webHidden/>
              </w:rPr>
              <w:fldChar w:fldCharType="begin"/>
            </w:r>
            <w:r>
              <w:rPr>
                <w:noProof/>
                <w:webHidden/>
              </w:rPr>
              <w:instrText xml:space="preserve"> PAGEREF _Toc244169758 \h </w:instrText>
            </w:r>
            <w:r>
              <w:rPr>
                <w:noProof/>
                <w:webHidden/>
              </w:rPr>
            </w:r>
            <w:r>
              <w:rPr>
                <w:noProof/>
                <w:webHidden/>
              </w:rPr>
              <w:fldChar w:fldCharType="separate"/>
            </w:r>
            <w:r>
              <w:rPr>
                <w:noProof/>
                <w:webHidden/>
              </w:rPr>
              <w:t>7</w:t>
            </w:r>
            <w:r>
              <w:rPr>
                <w:noProof/>
                <w:webHidden/>
              </w:rPr>
              <w:fldChar w:fldCharType="end"/>
            </w:r>
          </w:hyperlink>
        </w:p>
        <w:p w14:paraId="47A95EAD" w14:textId="3555DC3D" w:rsidR="00086BA9" w:rsidRDefault="00086BA9">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44169759" w:history="1">
            <w:r w:rsidRPr="00E352EF">
              <w:rPr>
                <w:rStyle w:val="Hyperlink"/>
                <w:noProof/>
              </w:rPr>
              <w:t>Scope</w:t>
            </w:r>
            <w:r>
              <w:rPr>
                <w:noProof/>
                <w:webHidden/>
              </w:rPr>
              <w:tab/>
            </w:r>
            <w:r>
              <w:rPr>
                <w:noProof/>
                <w:webHidden/>
              </w:rPr>
              <w:fldChar w:fldCharType="begin"/>
            </w:r>
            <w:r>
              <w:rPr>
                <w:noProof/>
                <w:webHidden/>
              </w:rPr>
              <w:instrText xml:space="preserve"> PAGEREF _Toc244169759 \h </w:instrText>
            </w:r>
            <w:r>
              <w:rPr>
                <w:noProof/>
                <w:webHidden/>
              </w:rPr>
            </w:r>
            <w:r>
              <w:rPr>
                <w:noProof/>
                <w:webHidden/>
              </w:rPr>
              <w:fldChar w:fldCharType="separate"/>
            </w:r>
            <w:r>
              <w:rPr>
                <w:noProof/>
                <w:webHidden/>
              </w:rPr>
              <w:t>7</w:t>
            </w:r>
            <w:r>
              <w:rPr>
                <w:noProof/>
                <w:webHidden/>
              </w:rPr>
              <w:fldChar w:fldCharType="end"/>
            </w:r>
          </w:hyperlink>
        </w:p>
        <w:p w14:paraId="47A1E904" w14:textId="1A2CDADC" w:rsidR="00086BA9" w:rsidRDefault="00086BA9">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44169760" w:history="1">
            <w:r w:rsidRPr="00E352EF">
              <w:rPr>
                <w:rStyle w:val="Hyperlink"/>
                <w:noProof/>
              </w:rPr>
              <w:t>Niet in Scope</w:t>
            </w:r>
            <w:r>
              <w:rPr>
                <w:noProof/>
                <w:webHidden/>
              </w:rPr>
              <w:tab/>
            </w:r>
            <w:r>
              <w:rPr>
                <w:noProof/>
                <w:webHidden/>
              </w:rPr>
              <w:fldChar w:fldCharType="begin"/>
            </w:r>
            <w:r>
              <w:rPr>
                <w:noProof/>
                <w:webHidden/>
              </w:rPr>
              <w:instrText xml:space="preserve"> PAGEREF _Toc244169760 \h </w:instrText>
            </w:r>
            <w:r>
              <w:rPr>
                <w:noProof/>
                <w:webHidden/>
              </w:rPr>
            </w:r>
            <w:r>
              <w:rPr>
                <w:noProof/>
                <w:webHidden/>
              </w:rPr>
              <w:fldChar w:fldCharType="separate"/>
            </w:r>
            <w:r>
              <w:rPr>
                <w:noProof/>
                <w:webHidden/>
              </w:rPr>
              <w:t>8</w:t>
            </w:r>
            <w:r>
              <w:rPr>
                <w:noProof/>
                <w:webHidden/>
              </w:rPr>
              <w:fldChar w:fldCharType="end"/>
            </w:r>
          </w:hyperlink>
        </w:p>
        <w:p w14:paraId="297513F3" w14:textId="1554E02A"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61" w:history="1">
            <w:r w:rsidRPr="00E352EF">
              <w:rPr>
                <w:rStyle w:val="Hyperlink"/>
                <w:noProof/>
                <w:lang w:val="en-US"/>
              </w:rPr>
              <w:t>Planning</w:t>
            </w:r>
            <w:r>
              <w:rPr>
                <w:noProof/>
                <w:webHidden/>
              </w:rPr>
              <w:tab/>
            </w:r>
            <w:r>
              <w:rPr>
                <w:noProof/>
                <w:webHidden/>
              </w:rPr>
              <w:fldChar w:fldCharType="begin"/>
            </w:r>
            <w:r>
              <w:rPr>
                <w:noProof/>
                <w:webHidden/>
              </w:rPr>
              <w:instrText xml:space="preserve"> PAGEREF _Toc244169761 \h </w:instrText>
            </w:r>
            <w:r>
              <w:rPr>
                <w:noProof/>
                <w:webHidden/>
              </w:rPr>
            </w:r>
            <w:r>
              <w:rPr>
                <w:noProof/>
                <w:webHidden/>
              </w:rPr>
              <w:fldChar w:fldCharType="separate"/>
            </w:r>
            <w:r>
              <w:rPr>
                <w:noProof/>
                <w:webHidden/>
              </w:rPr>
              <w:t>8</w:t>
            </w:r>
            <w:r>
              <w:rPr>
                <w:noProof/>
                <w:webHidden/>
              </w:rPr>
              <w:fldChar w:fldCharType="end"/>
            </w:r>
          </w:hyperlink>
        </w:p>
        <w:p w14:paraId="0B8B0E6C" w14:textId="4E59665A" w:rsidR="00086BA9" w:rsidRDefault="00086BA9">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44169762" w:history="1">
            <w:r w:rsidRPr="00E352EF">
              <w:rPr>
                <w:rStyle w:val="Hyperlink"/>
                <w:noProof/>
              </w:rPr>
              <w:t>Hoofdlijnen</w:t>
            </w:r>
            <w:r>
              <w:rPr>
                <w:noProof/>
                <w:webHidden/>
              </w:rPr>
              <w:tab/>
            </w:r>
            <w:r>
              <w:rPr>
                <w:noProof/>
                <w:webHidden/>
              </w:rPr>
              <w:fldChar w:fldCharType="begin"/>
            </w:r>
            <w:r>
              <w:rPr>
                <w:noProof/>
                <w:webHidden/>
              </w:rPr>
              <w:instrText xml:space="preserve"> PAGEREF _Toc244169762 \h </w:instrText>
            </w:r>
            <w:r>
              <w:rPr>
                <w:noProof/>
                <w:webHidden/>
              </w:rPr>
            </w:r>
            <w:r>
              <w:rPr>
                <w:noProof/>
                <w:webHidden/>
              </w:rPr>
              <w:fldChar w:fldCharType="separate"/>
            </w:r>
            <w:r>
              <w:rPr>
                <w:noProof/>
                <w:webHidden/>
              </w:rPr>
              <w:t>9</w:t>
            </w:r>
            <w:r>
              <w:rPr>
                <w:noProof/>
                <w:webHidden/>
              </w:rPr>
              <w:fldChar w:fldCharType="end"/>
            </w:r>
          </w:hyperlink>
        </w:p>
        <w:p w14:paraId="70B50119" w14:textId="7D349393" w:rsidR="00086BA9" w:rsidRDefault="00086BA9">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44169763" w:history="1">
            <w:r w:rsidRPr="00E352EF">
              <w:rPr>
                <w:rStyle w:val="Hyperlink"/>
                <w:noProof/>
              </w:rPr>
              <w:t>Toelichting fases</w:t>
            </w:r>
            <w:r>
              <w:rPr>
                <w:noProof/>
                <w:webHidden/>
              </w:rPr>
              <w:tab/>
            </w:r>
            <w:r>
              <w:rPr>
                <w:noProof/>
                <w:webHidden/>
              </w:rPr>
              <w:fldChar w:fldCharType="begin"/>
            </w:r>
            <w:r>
              <w:rPr>
                <w:noProof/>
                <w:webHidden/>
              </w:rPr>
              <w:instrText xml:space="preserve"> PAGEREF _Toc244169763 \h </w:instrText>
            </w:r>
            <w:r>
              <w:rPr>
                <w:noProof/>
                <w:webHidden/>
              </w:rPr>
            </w:r>
            <w:r>
              <w:rPr>
                <w:noProof/>
                <w:webHidden/>
              </w:rPr>
              <w:fldChar w:fldCharType="separate"/>
            </w:r>
            <w:r>
              <w:rPr>
                <w:noProof/>
                <w:webHidden/>
              </w:rPr>
              <w:t>9</w:t>
            </w:r>
            <w:r>
              <w:rPr>
                <w:noProof/>
                <w:webHidden/>
              </w:rPr>
              <w:fldChar w:fldCharType="end"/>
            </w:r>
          </w:hyperlink>
        </w:p>
        <w:p w14:paraId="6AF8214D" w14:textId="72DBE2E7" w:rsidR="00086BA9" w:rsidRDefault="00086BA9">
          <w:pPr>
            <w:pStyle w:val="Inhopg2"/>
            <w:tabs>
              <w:tab w:val="right" w:leader="dot" w:pos="9062"/>
            </w:tabs>
            <w:rPr>
              <w:rFonts w:eastAsiaTheme="minorEastAsia" w:cstheme="minorBidi"/>
              <w:smallCaps w:val="0"/>
              <w:noProof/>
              <w:color w:val="auto"/>
              <w:kern w:val="2"/>
              <w:sz w:val="24"/>
              <w:szCs w:val="24"/>
              <w:lang w:val="nl-BE" w:eastAsia="nl-BE"/>
              <w14:ligatures w14:val="standardContextual"/>
            </w:rPr>
          </w:pPr>
          <w:hyperlink w:anchor="_Toc244169764" w:history="1">
            <w:r w:rsidRPr="00E352EF">
              <w:rPr>
                <w:rStyle w:val="Hyperlink"/>
                <w:noProof/>
              </w:rPr>
              <w:t>Detailplanning</w:t>
            </w:r>
            <w:r>
              <w:rPr>
                <w:noProof/>
                <w:webHidden/>
              </w:rPr>
              <w:tab/>
            </w:r>
            <w:r>
              <w:rPr>
                <w:noProof/>
                <w:webHidden/>
              </w:rPr>
              <w:fldChar w:fldCharType="begin"/>
            </w:r>
            <w:r>
              <w:rPr>
                <w:noProof/>
                <w:webHidden/>
              </w:rPr>
              <w:instrText xml:space="preserve"> PAGEREF _Toc244169764 \h </w:instrText>
            </w:r>
            <w:r>
              <w:rPr>
                <w:noProof/>
                <w:webHidden/>
              </w:rPr>
            </w:r>
            <w:r>
              <w:rPr>
                <w:noProof/>
                <w:webHidden/>
              </w:rPr>
              <w:fldChar w:fldCharType="separate"/>
            </w:r>
            <w:r>
              <w:rPr>
                <w:noProof/>
                <w:webHidden/>
              </w:rPr>
              <w:t>9</w:t>
            </w:r>
            <w:r>
              <w:rPr>
                <w:noProof/>
                <w:webHidden/>
              </w:rPr>
              <w:fldChar w:fldCharType="end"/>
            </w:r>
          </w:hyperlink>
        </w:p>
        <w:p w14:paraId="4C2285AD" w14:textId="2C2E5304"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65" w:history="1">
            <w:r w:rsidRPr="00E352EF">
              <w:rPr>
                <w:rStyle w:val="Hyperlink"/>
                <w:noProof/>
              </w:rPr>
              <w:t>Functioneel design</w:t>
            </w:r>
            <w:r>
              <w:rPr>
                <w:noProof/>
                <w:webHidden/>
              </w:rPr>
              <w:tab/>
            </w:r>
            <w:r>
              <w:rPr>
                <w:noProof/>
                <w:webHidden/>
              </w:rPr>
              <w:fldChar w:fldCharType="begin"/>
            </w:r>
            <w:r>
              <w:rPr>
                <w:noProof/>
                <w:webHidden/>
              </w:rPr>
              <w:instrText xml:space="preserve"> PAGEREF _Toc244169765 \h </w:instrText>
            </w:r>
            <w:r>
              <w:rPr>
                <w:noProof/>
                <w:webHidden/>
              </w:rPr>
            </w:r>
            <w:r>
              <w:rPr>
                <w:noProof/>
                <w:webHidden/>
              </w:rPr>
              <w:fldChar w:fldCharType="separate"/>
            </w:r>
            <w:r>
              <w:rPr>
                <w:noProof/>
                <w:webHidden/>
              </w:rPr>
              <w:t>10</w:t>
            </w:r>
            <w:r>
              <w:rPr>
                <w:noProof/>
                <w:webHidden/>
              </w:rPr>
              <w:fldChar w:fldCharType="end"/>
            </w:r>
          </w:hyperlink>
        </w:p>
        <w:p w14:paraId="636F1DAE" w14:textId="3E798381" w:rsidR="00086BA9" w:rsidRDefault="00086BA9">
          <w:pPr>
            <w:pStyle w:val="Inhopg3"/>
            <w:tabs>
              <w:tab w:val="right" w:leader="dot" w:pos="9062"/>
            </w:tabs>
            <w:rPr>
              <w:rFonts w:eastAsiaTheme="minorEastAsia" w:cstheme="minorBidi"/>
              <w:i w:val="0"/>
              <w:iCs w:val="0"/>
              <w:noProof/>
              <w:color w:val="auto"/>
              <w:kern w:val="2"/>
              <w:sz w:val="24"/>
              <w:szCs w:val="24"/>
              <w:lang w:val="nl-BE" w:eastAsia="nl-BE"/>
              <w14:ligatures w14:val="standardContextual"/>
            </w:rPr>
          </w:pPr>
          <w:hyperlink w:anchor="_Toc244169766" w:history="1">
            <w:r w:rsidRPr="00E352EF">
              <w:rPr>
                <w:rStyle w:val="Hyperlink"/>
                <w:noProof/>
              </w:rPr>
              <w:t>Algemene lay-out &amp; UI / UX</w:t>
            </w:r>
            <w:r>
              <w:rPr>
                <w:noProof/>
                <w:webHidden/>
              </w:rPr>
              <w:tab/>
            </w:r>
            <w:r>
              <w:rPr>
                <w:noProof/>
                <w:webHidden/>
              </w:rPr>
              <w:fldChar w:fldCharType="begin"/>
            </w:r>
            <w:r>
              <w:rPr>
                <w:noProof/>
                <w:webHidden/>
              </w:rPr>
              <w:instrText xml:space="preserve"> PAGEREF _Toc244169766 \h </w:instrText>
            </w:r>
            <w:r>
              <w:rPr>
                <w:noProof/>
                <w:webHidden/>
              </w:rPr>
            </w:r>
            <w:r>
              <w:rPr>
                <w:noProof/>
                <w:webHidden/>
              </w:rPr>
              <w:fldChar w:fldCharType="separate"/>
            </w:r>
            <w:r>
              <w:rPr>
                <w:noProof/>
                <w:webHidden/>
              </w:rPr>
              <w:t>10</w:t>
            </w:r>
            <w:r>
              <w:rPr>
                <w:noProof/>
                <w:webHidden/>
              </w:rPr>
              <w:fldChar w:fldCharType="end"/>
            </w:r>
          </w:hyperlink>
        </w:p>
        <w:p w14:paraId="38D28244" w14:textId="3D949303" w:rsidR="00086BA9" w:rsidRDefault="00086BA9">
          <w:pPr>
            <w:pStyle w:val="Inhopg3"/>
            <w:tabs>
              <w:tab w:val="right" w:leader="dot" w:pos="9062"/>
            </w:tabs>
            <w:rPr>
              <w:rFonts w:eastAsiaTheme="minorEastAsia" w:cstheme="minorBidi"/>
              <w:i w:val="0"/>
              <w:iCs w:val="0"/>
              <w:noProof/>
              <w:color w:val="auto"/>
              <w:kern w:val="2"/>
              <w:sz w:val="24"/>
              <w:szCs w:val="24"/>
              <w:lang w:val="nl-BE" w:eastAsia="nl-BE"/>
              <w14:ligatures w14:val="standardContextual"/>
            </w:rPr>
          </w:pPr>
          <w:hyperlink w:anchor="_Toc244169767" w:history="1">
            <w:r w:rsidRPr="00E352EF">
              <w:rPr>
                <w:rStyle w:val="Hyperlink"/>
                <w:noProof/>
              </w:rPr>
              <w:t>Business Rules &amp; Logica van de Processen</w:t>
            </w:r>
            <w:r>
              <w:rPr>
                <w:noProof/>
                <w:webHidden/>
              </w:rPr>
              <w:tab/>
            </w:r>
            <w:r>
              <w:rPr>
                <w:noProof/>
                <w:webHidden/>
              </w:rPr>
              <w:fldChar w:fldCharType="begin"/>
            </w:r>
            <w:r>
              <w:rPr>
                <w:noProof/>
                <w:webHidden/>
              </w:rPr>
              <w:instrText xml:space="preserve"> PAGEREF _Toc244169767 \h </w:instrText>
            </w:r>
            <w:r>
              <w:rPr>
                <w:noProof/>
                <w:webHidden/>
              </w:rPr>
            </w:r>
            <w:r>
              <w:rPr>
                <w:noProof/>
                <w:webHidden/>
              </w:rPr>
              <w:fldChar w:fldCharType="separate"/>
            </w:r>
            <w:r>
              <w:rPr>
                <w:noProof/>
                <w:webHidden/>
              </w:rPr>
              <w:t>10</w:t>
            </w:r>
            <w:r>
              <w:rPr>
                <w:noProof/>
                <w:webHidden/>
              </w:rPr>
              <w:fldChar w:fldCharType="end"/>
            </w:r>
          </w:hyperlink>
        </w:p>
        <w:p w14:paraId="7EDC2D50" w14:textId="1C6DA650" w:rsidR="00086BA9" w:rsidRDefault="00086BA9">
          <w:pPr>
            <w:pStyle w:val="Inhopg3"/>
            <w:tabs>
              <w:tab w:val="right" w:leader="dot" w:pos="9062"/>
            </w:tabs>
            <w:rPr>
              <w:rFonts w:eastAsiaTheme="minorEastAsia" w:cstheme="minorBidi"/>
              <w:i w:val="0"/>
              <w:iCs w:val="0"/>
              <w:noProof/>
              <w:color w:val="auto"/>
              <w:kern w:val="2"/>
              <w:sz w:val="24"/>
              <w:szCs w:val="24"/>
              <w:lang w:val="nl-BE" w:eastAsia="nl-BE"/>
              <w14:ligatures w14:val="standardContextual"/>
            </w:rPr>
          </w:pPr>
          <w:hyperlink w:anchor="_Toc244169768" w:history="1">
            <w:r w:rsidRPr="00E352EF">
              <w:rPr>
                <w:rStyle w:val="Hyperlink"/>
                <w:noProof/>
              </w:rPr>
              <w:t>Proces- &amp; Activiteitsdiagrammen</w:t>
            </w:r>
            <w:r>
              <w:rPr>
                <w:noProof/>
                <w:webHidden/>
              </w:rPr>
              <w:tab/>
            </w:r>
            <w:r>
              <w:rPr>
                <w:noProof/>
                <w:webHidden/>
              </w:rPr>
              <w:fldChar w:fldCharType="begin"/>
            </w:r>
            <w:r>
              <w:rPr>
                <w:noProof/>
                <w:webHidden/>
              </w:rPr>
              <w:instrText xml:space="preserve"> PAGEREF _Toc244169768 \h </w:instrText>
            </w:r>
            <w:r>
              <w:rPr>
                <w:noProof/>
                <w:webHidden/>
              </w:rPr>
            </w:r>
            <w:r>
              <w:rPr>
                <w:noProof/>
                <w:webHidden/>
              </w:rPr>
              <w:fldChar w:fldCharType="separate"/>
            </w:r>
            <w:r>
              <w:rPr>
                <w:noProof/>
                <w:webHidden/>
              </w:rPr>
              <w:t>11</w:t>
            </w:r>
            <w:r>
              <w:rPr>
                <w:noProof/>
                <w:webHidden/>
              </w:rPr>
              <w:fldChar w:fldCharType="end"/>
            </w:r>
          </w:hyperlink>
        </w:p>
        <w:p w14:paraId="5FC34242" w14:textId="3E0F7819"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69" w:history="1">
            <w:r w:rsidRPr="00E352EF">
              <w:rPr>
                <w:rStyle w:val="Hyperlink"/>
                <w:noProof/>
              </w:rPr>
              <w:t>Technisch design</w:t>
            </w:r>
            <w:r>
              <w:rPr>
                <w:noProof/>
                <w:webHidden/>
              </w:rPr>
              <w:tab/>
            </w:r>
            <w:r>
              <w:rPr>
                <w:noProof/>
                <w:webHidden/>
              </w:rPr>
              <w:fldChar w:fldCharType="begin"/>
            </w:r>
            <w:r>
              <w:rPr>
                <w:noProof/>
                <w:webHidden/>
              </w:rPr>
              <w:instrText xml:space="preserve"> PAGEREF _Toc244169769 \h </w:instrText>
            </w:r>
            <w:r>
              <w:rPr>
                <w:noProof/>
                <w:webHidden/>
              </w:rPr>
            </w:r>
            <w:r>
              <w:rPr>
                <w:noProof/>
                <w:webHidden/>
              </w:rPr>
              <w:fldChar w:fldCharType="separate"/>
            </w:r>
            <w:r>
              <w:rPr>
                <w:noProof/>
                <w:webHidden/>
              </w:rPr>
              <w:t>11</w:t>
            </w:r>
            <w:r>
              <w:rPr>
                <w:noProof/>
                <w:webHidden/>
              </w:rPr>
              <w:fldChar w:fldCharType="end"/>
            </w:r>
          </w:hyperlink>
        </w:p>
        <w:p w14:paraId="60D1C2E7" w14:textId="123A39CB"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70" w:history="1">
            <w:r w:rsidRPr="00E352EF">
              <w:rPr>
                <w:rStyle w:val="Hyperlink"/>
                <w:noProof/>
              </w:rPr>
              <w:t>Beschrijving van de mogelijke interfaces</w:t>
            </w:r>
            <w:r>
              <w:rPr>
                <w:noProof/>
                <w:webHidden/>
              </w:rPr>
              <w:tab/>
            </w:r>
            <w:r>
              <w:rPr>
                <w:noProof/>
                <w:webHidden/>
              </w:rPr>
              <w:fldChar w:fldCharType="begin"/>
            </w:r>
            <w:r>
              <w:rPr>
                <w:noProof/>
                <w:webHidden/>
              </w:rPr>
              <w:instrText xml:space="preserve"> PAGEREF _Toc244169770 \h </w:instrText>
            </w:r>
            <w:r>
              <w:rPr>
                <w:noProof/>
                <w:webHidden/>
              </w:rPr>
            </w:r>
            <w:r>
              <w:rPr>
                <w:noProof/>
                <w:webHidden/>
              </w:rPr>
              <w:fldChar w:fldCharType="separate"/>
            </w:r>
            <w:r>
              <w:rPr>
                <w:noProof/>
                <w:webHidden/>
              </w:rPr>
              <w:t>11</w:t>
            </w:r>
            <w:r>
              <w:rPr>
                <w:noProof/>
                <w:webHidden/>
              </w:rPr>
              <w:fldChar w:fldCharType="end"/>
            </w:r>
          </w:hyperlink>
        </w:p>
        <w:p w14:paraId="6A2F0B75" w14:textId="329B6696"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71" w:history="1">
            <w:r w:rsidRPr="00E352EF">
              <w:rPr>
                <w:rStyle w:val="Hyperlink"/>
                <w:noProof/>
              </w:rPr>
              <w:t>Beschrijving van eventuele datamigratie</w:t>
            </w:r>
            <w:r>
              <w:rPr>
                <w:noProof/>
                <w:webHidden/>
              </w:rPr>
              <w:tab/>
            </w:r>
            <w:r>
              <w:rPr>
                <w:noProof/>
                <w:webHidden/>
              </w:rPr>
              <w:fldChar w:fldCharType="begin"/>
            </w:r>
            <w:r>
              <w:rPr>
                <w:noProof/>
                <w:webHidden/>
              </w:rPr>
              <w:instrText xml:space="preserve"> PAGEREF _Toc244169771 \h </w:instrText>
            </w:r>
            <w:r>
              <w:rPr>
                <w:noProof/>
                <w:webHidden/>
              </w:rPr>
            </w:r>
            <w:r>
              <w:rPr>
                <w:noProof/>
                <w:webHidden/>
              </w:rPr>
              <w:fldChar w:fldCharType="separate"/>
            </w:r>
            <w:r>
              <w:rPr>
                <w:noProof/>
                <w:webHidden/>
              </w:rPr>
              <w:t>11</w:t>
            </w:r>
            <w:r>
              <w:rPr>
                <w:noProof/>
                <w:webHidden/>
              </w:rPr>
              <w:fldChar w:fldCharType="end"/>
            </w:r>
          </w:hyperlink>
        </w:p>
        <w:p w14:paraId="29D764CB" w14:textId="468CDEFB"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72" w:history="1">
            <w:r w:rsidRPr="00E352EF">
              <w:rPr>
                <w:rStyle w:val="Hyperlink"/>
                <w:noProof/>
              </w:rPr>
              <w:t>Beschrijving van eventuele impact op de huidige infrastructuur</w:t>
            </w:r>
            <w:r>
              <w:rPr>
                <w:noProof/>
                <w:webHidden/>
              </w:rPr>
              <w:tab/>
            </w:r>
            <w:r>
              <w:rPr>
                <w:noProof/>
                <w:webHidden/>
              </w:rPr>
              <w:fldChar w:fldCharType="begin"/>
            </w:r>
            <w:r>
              <w:rPr>
                <w:noProof/>
                <w:webHidden/>
              </w:rPr>
              <w:instrText xml:space="preserve"> PAGEREF _Toc244169772 \h </w:instrText>
            </w:r>
            <w:r>
              <w:rPr>
                <w:noProof/>
                <w:webHidden/>
              </w:rPr>
            </w:r>
            <w:r>
              <w:rPr>
                <w:noProof/>
                <w:webHidden/>
              </w:rPr>
              <w:fldChar w:fldCharType="separate"/>
            </w:r>
            <w:r>
              <w:rPr>
                <w:noProof/>
                <w:webHidden/>
              </w:rPr>
              <w:t>11</w:t>
            </w:r>
            <w:r>
              <w:rPr>
                <w:noProof/>
                <w:webHidden/>
              </w:rPr>
              <w:fldChar w:fldCharType="end"/>
            </w:r>
          </w:hyperlink>
        </w:p>
        <w:p w14:paraId="474278B1" w14:textId="00C6BE45"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73" w:history="1">
            <w:r w:rsidRPr="00E352EF">
              <w:rPr>
                <w:rStyle w:val="Hyperlink"/>
                <w:noProof/>
                <w:lang w:eastAsia="en-US"/>
              </w:rPr>
              <w:t>Analyse van security en eventuele autorisatierollen</w:t>
            </w:r>
            <w:r>
              <w:rPr>
                <w:noProof/>
                <w:webHidden/>
              </w:rPr>
              <w:tab/>
            </w:r>
            <w:r>
              <w:rPr>
                <w:noProof/>
                <w:webHidden/>
              </w:rPr>
              <w:fldChar w:fldCharType="begin"/>
            </w:r>
            <w:r>
              <w:rPr>
                <w:noProof/>
                <w:webHidden/>
              </w:rPr>
              <w:instrText xml:space="preserve"> PAGEREF _Toc244169773 \h </w:instrText>
            </w:r>
            <w:r>
              <w:rPr>
                <w:noProof/>
                <w:webHidden/>
              </w:rPr>
            </w:r>
            <w:r>
              <w:rPr>
                <w:noProof/>
                <w:webHidden/>
              </w:rPr>
              <w:fldChar w:fldCharType="separate"/>
            </w:r>
            <w:r>
              <w:rPr>
                <w:noProof/>
                <w:webHidden/>
              </w:rPr>
              <w:t>12</w:t>
            </w:r>
            <w:r>
              <w:rPr>
                <w:noProof/>
                <w:webHidden/>
              </w:rPr>
              <w:fldChar w:fldCharType="end"/>
            </w:r>
          </w:hyperlink>
        </w:p>
        <w:p w14:paraId="5C1CF9F0" w14:textId="7561C0C5"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74" w:history="1">
            <w:r w:rsidRPr="00E352EF">
              <w:rPr>
                <w:rStyle w:val="Hyperlink"/>
                <w:noProof/>
              </w:rPr>
              <w:t>Documentatie</w:t>
            </w:r>
            <w:r>
              <w:rPr>
                <w:noProof/>
                <w:webHidden/>
              </w:rPr>
              <w:tab/>
            </w:r>
            <w:r>
              <w:rPr>
                <w:noProof/>
                <w:webHidden/>
              </w:rPr>
              <w:fldChar w:fldCharType="begin"/>
            </w:r>
            <w:r>
              <w:rPr>
                <w:noProof/>
                <w:webHidden/>
              </w:rPr>
              <w:instrText xml:space="preserve"> PAGEREF _Toc244169774 \h </w:instrText>
            </w:r>
            <w:r>
              <w:rPr>
                <w:noProof/>
                <w:webHidden/>
              </w:rPr>
            </w:r>
            <w:r>
              <w:rPr>
                <w:noProof/>
                <w:webHidden/>
              </w:rPr>
              <w:fldChar w:fldCharType="separate"/>
            </w:r>
            <w:r>
              <w:rPr>
                <w:noProof/>
                <w:webHidden/>
              </w:rPr>
              <w:t>12</w:t>
            </w:r>
            <w:r>
              <w:rPr>
                <w:noProof/>
                <w:webHidden/>
              </w:rPr>
              <w:fldChar w:fldCharType="end"/>
            </w:r>
          </w:hyperlink>
        </w:p>
        <w:p w14:paraId="5EAD4BA5" w14:textId="5E6741E6" w:rsidR="00086BA9" w:rsidRDefault="00086BA9">
          <w:pPr>
            <w:pStyle w:val="Inhopg1"/>
            <w:rPr>
              <w:rFonts w:eastAsiaTheme="minorEastAsia" w:cstheme="minorBidi"/>
              <w:b w:val="0"/>
              <w:bCs w:val="0"/>
              <w:caps w:val="0"/>
              <w:noProof/>
              <w:color w:val="auto"/>
              <w:kern w:val="2"/>
              <w:sz w:val="24"/>
              <w:szCs w:val="24"/>
              <w:lang w:val="nl-BE" w:eastAsia="nl-BE"/>
              <w14:ligatures w14:val="standardContextual"/>
            </w:rPr>
          </w:pPr>
          <w:hyperlink w:anchor="_Toc244169775" w:history="1">
            <w:r w:rsidRPr="00E352EF">
              <w:rPr>
                <w:rStyle w:val="Hyperlink"/>
                <w:rFonts w:cs="Times New Roman"/>
                <w:noProof/>
                <w:lang w:eastAsia="en-US"/>
              </w:rPr>
              <w:t>Bronvermelding</w:t>
            </w:r>
            <w:r>
              <w:rPr>
                <w:noProof/>
                <w:webHidden/>
              </w:rPr>
              <w:tab/>
            </w:r>
            <w:r>
              <w:rPr>
                <w:noProof/>
                <w:webHidden/>
              </w:rPr>
              <w:fldChar w:fldCharType="begin"/>
            </w:r>
            <w:r>
              <w:rPr>
                <w:noProof/>
                <w:webHidden/>
              </w:rPr>
              <w:instrText xml:space="preserve"> PAGEREF _Toc244169775 \h </w:instrText>
            </w:r>
            <w:r>
              <w:rPr>
                <w:noProof/>
                <w:webHidden/>
              </w:rPr>
            </w:r>
            <w:r>
              <w:rPr>
                <w:noProof/>
                <w:webHidden/>
              </w:rPr>
              <w:fldChar w:fldCharType="separate"/>
            </w:r>
            <w:r>
              <w:rPr>
                <w:noProof/>
                <w:webHidden/>
              </w:rPr>
              <w:t>12</w:t>
            </w:r>
            <w:r>
              <w:rPr>
                <w:noProof/>
                <w:webHidden/>
              </w:rPr>
              <w:fldChar w:fldCharType="end"/>
            </w:r>
          </w:hyperlink>
        </w:p>
        <w:p w14:paraId="4FF549BC" w14:textId="393BE284" w:rsidR="00C96787" w:rsidRDefault="00C96787">
          <w:r>
            <w:rPr>
              <w:b/>
              <w:bCs/>
              <w:noProof/>
            </w:rPr>
            <w:fldChar w:fldCharType="end"/>
          </w:r>
        </w:p>
      </w:sdtContent>
    </w:sdt>
    <w:p w14:paraId="7C8E60B6" w14:textId="77777777" w:rsidR="00021BFB" w:rsidRPr="00021BFB" w:rsidRDefault="00021BFB" w:rsidP="00021BFB"/>
    <w:p w14:paraId="71011EE1" w14:textId="7E799348" w:rsidR="00021BFB" w:rsidRDefault="00021BFB" w:rsidP="00F61BA0">
      <w:pPr>
        <w:pStyle w:val="Sjabloon"/>
      </w:pPr>
    </w:p>
    <w:p w14:paraId="19143D0D" w14:textId="09BD5BEC" w:rsidR="006D42C7" w:rsidRDefault="006D42C7">
      <w:pPr>
        <w:spacing w:after="200" w:line="276" w:lineRule="auto"/>
        <w:jc w:val="left"/>
        <w:rPr>
          <w:rFonts w:ascii="Times New Roman" w:hAnsi="Times New Roman"/>
          <w:i/>
        </w:rPr>
      </w:pPr>
      <w:r>
        <w:br w:type="page"/>
      </w:r>
    </w:p>
    <w:p w14:paraId="7F246D46" w14:textId="77777777" w:rsidR="0054057D" w:rsidRPr="001B7735" w:rsidRDefault="00DF6BF0" w:rsidP="001B7735">
      <w:pPr>
        <w:pStyle w:val="Kop1"/>
      </w:pPr>
      <w:bookmarkStart w:id="3" w:name="_Toc244169751"/>
      <w:r w:rsidRPr="001B7735">
        <w:t>Versiebeheer</w:t>
      </w:r>
      <w:bookmarkEnd w:id="3"/>
    </w:p>
    <w:p w14:paraId="583DF299" w14:textId="763E2C87" w:rsidR="00C94BC7" w:rsidRPr="00E22A0E" w:rsidRDefault="00C47266" w:rsidP="004C4838">
      <w:pPr>
        <w:pStyle w:val="Sjabloon"/>
        <w:rPr>
          <w:rFonts w:ascii="Calibri" w:hAnsi="Calibri"/>
          <w:iCs/>
        </w:rPr>
      </w:pPr>
      <w:r w:rsidRPr="00E22A0E">
        <w:rPr>
          <w:rFonts w:ascii="Calibri" w:hAnsi="Calibri"/>
          <w:iCs/>
        </w:rPr>
        <w:t>[</w:t>
      </w:r>
      <w:r w:rsidR="00C94BC7" w:rsidRPr="00E22A0E">
        <w:rPr>
          <w:rFonts w:ascii="Calibri" w:hAnsi="Calibri"/>
          <w:iCs/>
        </w:rPr>
        <w:t xml:space="preserve">Het versiebeheer </w:t>
      </w:r>
      <w:r w:rsidR="00B67BA5" w:rsidRPr="00E22A0E">
        <w:rPr>
          <w:rFonts w:ascii="Calibri" w:hAnsi="Calibri"/>
          <w:iCs/>
        </w:rPr>
        <w:t xml:space="preserve">laat </w:t>
      </w:r>
      <w:r w:rsidR="004C4838" w:rsidRPr="00E22A0E">
        <w:rPr>
          <w:rFonts w:ascii="Calibri" w:hAnsi="Calibri"/>
          <w:iCs/>
        </w:rPr>
        <w:t>alle versies van het document zien met de daarbij horende wijzigingen.</w:t>
      </w:r>
      <w:r w:rsidR="00247954" w:rsidRPr="00E22A0E">
        <w:rPr>
          <w:rFonts w:ascii="Calibri" w:hAnsi="Calibri"/>
          <w:iCs/>
        </w:rPr>
        <w:t xml:space="preserve"> </w:t>
      </w:r>
      <w:r w:rsidR="003D7E68" w:rsidRPr="00E22A0E">
        <w:rPr>
          <w:rFonts w:ascii="Calibri" w:hAnsi="Calibri"/>
          <w:iCs/>
        </w:rPr>
        <w:t>Denk eraan dat tijdelijke versies een nummer 0.x meekrijgen en dat de eerste finale versie het volgnummer 1.00 moet krijgen.</w:t>
      </w:r>
      <w:r w:rsidR="003D1A3D">
        <w:rPr>
          <w:rFonts w:ascii="Calibri" w:hAnsi="Calibri"/>
          <w:iCs/>
        </w:rPr>
        <w:t xml:space="preserve"> De verspreiding is altijd naar personen, geen bedrijven.</w:t>
      </w:r>
    </w:p>
    <w:p w14:paraId="4959C6E8" w14:textId="5AF4E129" w:rsidR="00C47266" w:rsidRPr="00E22A0E" w:rsidRDefault="0099695F" w:rsidP="00C47266">
      <w:pPr>
        <w:pStyle w:val="Sjabloon"/>
        <w:rPr>
          <w:rFonts w:ascii="Calibri" w:hAnsi="Calibri"/>
          <w:iCs/>
        </w:rPr>
      </w:pPr>
      <w:r w:rsidRPr="00E22A0E">
        <w:rPr>
          <w:rFonts w:ascii="Calibri" w:hAnsi="Calibri"/>
          <w:iCs/>
        </w:rPr>
        <w:t>V</w:t>
      </w:r>
      <w:r w:rsidR="00055B94" w:rsidRPr="00E22A0E">
        <w:rPr>
          <w:rFonts w:ascii="Calibri" w:hAnsi="Calibri"/>
          <w:iCs/>
        </w:rPr>
        <w:t>ergeet deze en andere cursief gedrukte sjabloontekst niet te verwijderen voor de document versies ≥ 1.0</w:t>
      </w:r>
      <w:r w:rsidR="00C47266" w:rsidRPr="00E22A0E">
        <w:rPr>
          <w:rFonts w:ascii="Calibri" w:hAnsi="Calibri"/>
          <w:iCs/>
        </w:rPr>
        <w:t>]</w:t>
      </w:r>
    </w:p>
    <w:p w14:paraId="1B5FE826" w14:textId="77777777" w:rsidR="00C47266" w:rsidRPr="000B28EF" w:rsidRDefault="00C47266" w:rsidP="004C4838">
      <w:pPr>
        <w:pStyle w:val="Sjabloon"/>
      </w:pPr>
    </w:p>
    <w:tbl>
      <w:tblPr>
        <w:tblStyle w:val="Tabelraster"/>
        <w:tblpPr w:leftFromText="141" w:rightFromText="141" w:vertAnchor="text" w:horzAnchor="margin" w:tblpY="-41"/>
        <w:tblW w:w="9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781"/>
        <w:gridCol w:w="1280"/>
        <w:gridCol w:w="1413"/>
        <w:gridCol w:w="1303"/>
        <w:gridCol w:w="4598"/>
      </w:tblGrid>
      <w:tr w:rsidR="00C1207D" w:rsidRPr="000B28EF" w14:paraId="6A55838B" w14:textId="77777777" w:rsidTr="422C4F5F">
        <w:trPr>
          <w:trHeight w:val="397"/>
          <w:tblHeader/>
        </w:trPr>
        <w:tc>
          <w:tcPr>
            <w:tcW w:w="78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6A3DE68"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Nr.</w:t>
            </w:r>
          </w:p>
        </w:tc>
        <w:tc>
          <w:tcPr>
            <w:tcW w:w="128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746F1487"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Datum</w:t>
            </w:r>
          </w:p>
        </w:tc>
        <w:tc>
          <w:tcPr>
            <w:tcW w:w="141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1B6D8060" w14:textId="77777777"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Verspreiding</w:t>
            </w:r>
          </w:p>
        </w:tc>
        <w:tc>
          <w:tcPr>
            <w:tcW w:w="130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tcPr>
          <w:p w14:paraId="2E592C77" w14:textId="5FEF1302" w:rsidR="00AE6C11" w:rsidRPr="000B28EF" w:rsidRDefault="00AE6C11" w:rsidP="00C1207D">
            <w:pPr>
              <w:pStyle w:val="Paragraph1"/>
              <w:tabs>
                <w:tab w:val="left" w:pos="2003"/>
              </w:tabs>
              <w:spacing w:before="120"/>
              <w:ind w:left="-533" w:firstLine="533"/>
              <w:jc w:val="center"/>
              <w:rPr>
                <w:color w:val="FFFFFF" w:themeColor="background1"/>
                <w:sz w:val="18"/>
                <w:lang w:val="nl-NL"/>
              </w:rPr>
            </w:pPr>
            <w:r>
              <w:rPr>
                <w:color w:val="FFFFFF" w:themeColor="background1"/>
                <w:sz w:val="18"/>
                <w:lang w:val="nl-NL"/>
              </w:rPr>
              <w:t>Status</w:t>
            </w:r>
          </w:p>
        </w:tc>
        <w:tc>
          <w:tcPr>
            <w:tcW w:w="459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24B92BA" w14:textId="2B712304" w:rsidR="00AE6C11" w:rsidRPr="000B28EF" w:rsidRDefault="00AE6C11" w:rsidP="0067683E">
            <w:pPr>
              <w:pStyle w:val="Paragraph1"/>
              <w:spacing w:before="120"/>
              <w:ind w:left="0"/>
              <w:jc w:val="center"/>
              <w:rPr>
                <w:color w:val="FFFFFF" w:themeColor="background1"/>
                <w:sz w:val="18"/>
                <w:lang w:val="nl-NL"/>
              </w:rPr>
            </w:pPr>
            <w:r w:rsidRPr="000B28EF">
              <w:rPr>
                <w:color w:val="FFFFFF" w:themeColor="background1"/>
                <w:sz w:val="18"/>
                <w:lang w:val="nl-NL"/>
              </w:rPr>
              <w:t>Wijziging</w:t>
            </w:r>
          </w:p>
        </w:tc>
      </w:tr>
      <w:tr w:rsidR="00C1207D" w:rsidRPr="000B28EF" w14:paraId="5B510A62" w14:textId="77777777" w:rsidTr="422C4F5F">
        <w:tc>
          <w:tcPr>
            <w:tcW w:w="781" w:type="dxa"/>
            <w:tcBorders>
              <w:top w:val="single" w:sz="18" w:space="0" w:color="FFFFFF" w:themeColor="background1"/>
            </w:tcBorders>
          </w:tcPr>
          <w:p w14:paraId="62C87088" w14:textId="77777777" w:rsidR="00AE6C11" w:rsidRPr="000B28EF" w:rsidRDefault="00AE6C11" w:rsidP="004C4838">
            <w:pPr>
              <w:pStyle w:val="Paragraph1"/>
              <w:ind w:left="0"/>
              <w:jc w:val="left"/>
              <w:rPr>
                <w:sz w:val="18"/>
                <w:lang w:val="nl-NL"/>
              </w:rPr>
            </w:pPr>
            <w:r w:rsidRPr="000B28EF">
              <w:rPr>
                <w:sz w:val="18"/>
                <w:lang w:val="nl-NL"/>
              </w:rPr>
              <w:t>0.01</w:t>
            </w:r>
          </w:p>
        </w:tc>
        <w:tc>
          <w:tcPr>
            <w:tcW w:w="1280" w:type="dxa"/>
            <w:tcBorders>
              <w:top w:val="single" w:sz="18" w:space="0" w:color="FFFFFF" w:themeColor="background1"/>
            </w:tcBorders>
          </w:tcPr>
          <w:p w14:paraId="3EB71279" w14:textId="63A42DF7" w:rsidR="00AE6C11" w:rsidRPr="000B28EF" w:rsidRDefault="00AE6C11" w:rsidP="23A8AADE">
            <w:pPr>
              <w:pStyle w:val="Paragraph1"/>
              <w:ind w:left="0"/>
              <w:jc w:val="left"/>
              <w:rPr>
                <w:sz w:val="18"/>
                <w:szCs w:val="18"/>
                <w:lang w:val="nl-NL"/>
              </w:rPr>
            </w:pPr>
            <w:r w:rsidRPr="23A8AADE">
              <w:rPr>
                <w:sz w:val="18"/>
                <w:szCs w:val="18"/>
                <w:lang w:val="nl-NL"/>
              </w:rPr>
              <w:t>202</w:t>
            </w:r>
            <w:r w:rsidR="406DF7EF" w:rsidRPr="23A8AADE">
              <w:rPr>
                <w:sz w:val="18"/>
                <w:szCs w:val="18"/>
                <w:lang w:val="nl-NL"/>
              </w:rPr>
              <w:t>6</w:t>
            </w:r>
            <w:r w:rsidRPr="23A8AADE">
              <w:rPr>
                <w:sz w:val="18"/>
                <w:szCs w:val="18"/>
                <w:lang w:val="nl-NL"/>
              </w:rPr>
              <w:t>-0</w:t>
            </w:r>
            <w:r w:rsidR="096D96B3" w:rsidRPr="23A8AADE">
              <w:rPr>
                <w:sz w:val="18"/>
                <w:szCs w:val="18"/>
                <w:lang w:val="nl-NL"/>
              </w:rPr>
              <w:t>8</w:t>
            </w:r>
            <w:r w:rsidRPr="23A8AADE">
              <w:rPr>
                <w:sz w:val="18"/>
                <w:szCs w:val="18"/>
                <w:lang w:val="nl-NL"/>
              </w:rPr>
              <w:t>-</w:t>
            </w:r>
            <w:r w:rsidR="5556880A" w:rsidRPr="23A8AADE">
              <w:rPr>
                <w:sz w:val="18"/>
                <w:szCs w:val="18"/>
                <w:lang w:val="nl-NL"/>
              </w:rPr>
              <w:t>10</w:t>
            </w:r>
          </w:p>
        </w:tc>
        <w:tc>
          <w:tcPr>
            <w:tcW w:w="1413" w:type="dxa"/>
            <w:tcBorders>
              <w:top w:val="single" w:sz="18" w:space="0" w:color="FFFFFF" w:themeColor="background1"/>
            </w:tcBorders>
          </w:tcPr>
          <w:p w14:paraId="721EE609" w14:textId="7717CE15" w:rsidR="00AE6C11" w:rsidRPr="000B28EF" w:rsidRDefault="5556880A" w:rsidP="004C4838">
            <w:pPr>
              <w:pStyle w:val="Paragraph1"/>
              <w:ind w:left="0"/>
              <w:jc w:val="left"/>
            </w:pPr>
            <w:r w:rsidRPr="23A8AADE">
              <w:rPr>
                <w:sz w:val="18"/>
                <w:szCs w:val="18"/>
                <w:lang w:val="nl-NL"/>
              </w:rPr>
              <w:t>Quinten Staut</w:t>
            </w:r>
          </w:p>
          <w:p w14:paraId="32242616" w14:textId="062F78DE" w:rsidR="00AE6C11" w:rsidRPr="000B28EF" w:rsidRDefault="5556880A" w:rsidP="004C4838">
            <w:pPr>
              <w:pStyle w:val="Paragraph1"/>
              <w:ind w:left="0"/>
              <w:jc w:val="left"/>
            </w:pPr>
            <w:r w:rsidRPr="23A8AADE">
              <w:rPr>
                <w:sz w:val="18"/>
                <w:szCs w:val="18"/>
                <w:lang w:val="nl-NL"/>
              </w:rPr>
              <w:t>Leon Vriesacker</w:t>
            </w:r>
          </w:p>
        </w:tc>
        <w:tc>
          <w:tcPr>
            <w:tcW w:w="1303" w:type="dxa"/>
            <w:tcBorders>
              <w:top w:val="single" w:sz="18" w:space="0" w:color="FFFFFF" w:themeColor="background1"/>
            </w:tcBorders>
          </w:tcPr>
          <w:p w14:paraId="0E3C68A2" w14:textId="386B4DED" w:rsidR="00AE6C11" w:rsidRPr="000B28EF" w:rsidRDefault="00AE6C11" w:rsidP="004C4838">
            <w:pPr>
              <w:pStyle w:val="Paragraph1"/>
              <w:ind w:left="0"/>
              <w:jc w:val="left"/>
              <w:rPr>
                <w:sz w:val="18"/>
                <w:lang w:val="nl-NL"/>
              </w:rPr>
            </w:pPr>
            <w:r>
              <w:rPr>
                <w:sz w:val="18"/>
                <w:lang w:val="nl-NL"/>
              </w:rPr>
              <w:t>Eerste draft</w:t>
            </w:r>
          </w:p>
        </w:tc>
        <w:tc>
          <w:tcPr>
            <w:tcW w:w="4598" w:type="dxa"/>
            <w:tcBorders>
              <w:top w:val="single" w:sz="18" w:space="0" w:color="FFFFFF" w:themeColor="background1"/>
            </w:tcBorders>
          </w:tcPr>
          <w:p w14:paraId="1FC17BFF" w14:textId="7ECF656D" w:rsidR="00AE6C11" w:rsidRPr="00D12EA3" w:rsidRDefault="0712401B" w:rsidP="004C4838">
            <w:pPr>
              <w:pStyle w:val="Paragraph1"/>
              <w:ind w:left="0"/>
              <w:jc w:val="left"/>
              <w:rPr>
                <w:lang w:val="nl-BE"/>
              </w:rPr>
            </w:pPr>
            <w:r w:rsidRPr="23A8AADE">
              <w:rPr>
                <w:sz w:val="18"/>
                <w:szCs w:val="18"/>
                <w:lang w:val="nl-NL"/>
              </w:rPr>
              <w:t>Aanmaak repository + eerste aanpassing blue</w:t>
            </w:r>
          </w:p>
        </w:tc>
      </w:tr>
      <w:tr w:rsidR="00D54343" w:rsidRPr="000B28EF" w14:paraId="0253CF4A" w14:textId="77777777" w:rsidTr="422C4F5F">
        <w:tc>
          <w:tcPr>
            <w:tcW w:w="781" w:type="dxa"/>
            <w:tcBorders>
              <w:top w:val="single" w:sz="18" w:space="0" w:color="FFFFFF" w:themeColor="background1"/>
            </w:tcBorders>
          </w:tcPr>
          <w:p w14:paraId="0188CD67" w14:textId="73745D58" w:rsidR="00D54343" w:rsidRPr="000B28EF" w:rsidRDefault="00D54343" w:rsidP="004C4838">
            <w:pPr>
              <w:pStyle w:val="Paragraph1"/>
              <w:ind w:left="0"/>
              <w:jc w:val="left"/>
              <w:rPr>
                <w:sz w:val="18"/>
                <w:lang w:val="nl-NL"/>
              </w:rPr>
            </w:pPr>
            <w:r>
              <w:rPr>
                <w:sz w:val="18"/>
                <w:lang w:val="nl-NL"/>
              </w:rPr>
              <w:t>0.02</w:t>
            </w:r>
          </w:p>
        </w:tc>
        <w:tc>
          <w:tcPr>
            <w:tcW w:w="1280" w:type="dxa"/>
            <w:tcBorders>
              <w:top w:val="single" w:sz="18" w:space="0" w:color="FFFFFF" w:themeColor="background1"/>
            </w:tcBorders>
          </w:tcPr>
          <w:p w14:paraId="783C8676" w14:textId="7757839A" w:rsidR="00D54343" w:rsidRPr="23A8AADE" w:rsidRDefault="00D54343" w:rsidP="23A8AADE">
            <w:pPr>
              <w:pStyle w:val="Paragraph1"/>
              <w:ind w:left="0"/>
              <w:jc w:val="left"/>
              <w:rPr>
                <w:sz w:val="18"/>
                <w:szCs w:val="18"/>
                <w:lang w:val="nl-NL"/>
              </w:rPr>
            </w:pPr>
            <w:r>
              <w:rPr>
                <w:sz w:val="18"/>
                <w:szCs w:val="18"/>
                <w:lang w:val="nl-NL"/>
              </w:rPr>
              <w:t>2026-</w:t>
            </w:r>
            <w:r w:rsidR="009A2331">
              <w:rPr>
                <w:sz w:val="18"/>
                <w:szCs w:val="18"/>
                <w:lang w:val="nl-NL"/>
              </w:rPr>
              <w:t>1</w:t>
            </w:r>
            <w:r w:rsidR="00F31B5E">
              <w:rPr>
                <w:sz w:val="18"/>
                <w:szCs w:val="18"/>
                <w:lang w:val="nl-NL"/>
              </w:rPr>
              <w:t>5</w:t>
            </w:r>
            <w:r w:rsidR="000F05E0">
              <w:rPr>
                <w:sz w:val="18"/>
                <w:szCs w:val="18"/>
                <w:lang w:val="nl-NL"/>
              </w:rPr>
              <w:t>-10</w:t>
            </w:r>
          </w:p>
        </w:tc>
        <w:tc>
          <w:tcPr>
            <w:tcW w:w="1413" w:type="dxa"/>
            <w:tcBorders>
              <w:top w:val="single" w:sz="18" w:space="0" w:color="FFFFFF" w:themeColor="background1"/>
            </w:tcBorders>
          </w:tcPr>
          <w:p w14:paraId="372187F5" w14:textId="77777777" w:rsidR="00F31B5E" w:rsidRPr="000B28EF" w:rsidRDefault="00F31B5E" w:rsidP="00F31B5E">
            <w:pPr>
              <w:pStyle w:val="Paragraph1"/>
              <w:ind w:left="0"/>
              <w:jc w:val="left"/>
            </w:pPr>
            <w:r w:rsidRPr="23A8AADE">
              <w:rPr>
                <w:sz w:val="18"/>
                <w:szCs w:val="18"/>
                <w:lang w:val="nl-NL"/>
              </w:rPr>
              <w:t>Quinten Staut</w:t>
            </w:r>
          </w:p>
          <w:p w14:paraId="44FF56DA" w14:textId="1C6989CA" w:rsidR="00D54343" w:rsidRPr="23A8AADE" w:rsidRDefault="00F31B5E" w:rsidP="00F31B5E">
            <w:pPr>
              <w:pStyle w:val="Paragraph1"/>
              <w:ind w:left="0"/>
              <w:jc w:val="left"/>
              <w:rPr>
                <w:sz w:val="18"/>
                <w:szCs w:val="18"/>
                <w:lang w:val="nl-NL"/>
              </w:rPr>
            </w:pPr>
            <w:r w:rsidRPr="23A8AADE">
              <w:rPr>
                <w:sz w:val="18"/>
                <w:szCs w:val="18"/>
                <w:lang w:val="nl-NL"/>
              </w:rPr>
              <w:t>Leon Vriesacker</w:t>
            </w:r>
          </w:p>
        </w:tc>
        <w:tc>
          <w:tcPr>
            <w:tcW w:w="1303" w:type="dxa"/>
            <w:tcBorders>
              <w:top w:val="single" w:sz="18" w:space="0" w:color="FFFFFF" w:themeColor="background1"/>
            </w:tcBorders>
          </w:tcPr>
          <w:p w14:paraId="12B3C37D" w14:textId="4AC7F302" w:rsidR="00D54343" w:rsidRDefault="00310934" w:rsidP="004C4838">
            <w:pPr>
              <w:pStyle w:val="Paragraph1"/>
              <w:ind w:left="0"/>
              <w:jc w:val="left"/>
              <w:rPr>
                <w:sz w:val="18"/>
                <w:lang w:val="nl-NL"/>
              </w:rPr>
            </w:pPr>
            <w:r>
              <w:rPr>
                <w:sz w:val="18"/>
                <w:lang w:val="nl-NL"/>
              </w:rPr>
              <w:t>Opmaak document</w:t>
            </w:r>
          </w:p>
        </w:tc>
        <w:tc>
          <w:tcPr>
            <w:tcW w:w="4598" w:type="dxa"/>
            <w:tcBorders>
              <w:top w:val="single" w:sz="18" w:space="0" w:color="FFFFFF" w:themeColor="background1"/>
            </w:tcBorders>
          </w:tcPr>
          <w:p w14:paraId="155F412B" w14:textId="639F52D8" w:rsidR="00D54343" w:rsidRPr="23A8AADE" w:rsidRDefault="00310934" w:rsidP="004C4838">
            <w:pPr>
              <w:pStyle w:val="Paragraph1"/>
              <w:ind w:left="0"/>
              <w:jc w:val="left"/>
              <w:rPr>
                <w:sz w:val="18"/>
                <w:szCs w:val="18"/>
                <w:lang w:val="nl-NL"/>
              </w:rPr>
            </w:pPr>
            <w:r>
              <w:rPr>
                <w:sz w:val="18"/>
                <w:szCs w:val="18"/>
                <w:lang w:val="nl-NL"/>
              </w:rPr>
              <w:t>Samenvatting</w:t>
            </w:r>
          </w:p>
        </w:tc>
      </w:tr>
      <w:tr w:rsidR="00C1207D" w:rsidRPr="000B28EF" w14:paraId="680BBBD7" w14:textId="77777777" w:rsidTr="422C4F5F">
        <w:tc>
          <w:tcPr>
            <w:tcW w:w="781" w:type="dxa"/>
            <w:tcBorders>
              <w:bottom w:val="single" w:sz="18" w:space="0" w:color="C00000"/>
            </w:tcBorders>
          </w:tcPr>
          <w:p w14:paraId="27B99E8C" w14:textId="764E5D7A" w:rsidR="00AE6C11" w:rsidRPr="000B28EF" w:rsidRDefault="025AF69E" w:rsidP="004C4838">
            <w:pPr>
              <w:pStyle w:val="Paragraph1"/>
              <w:ind w:left="0"/>
              <w:jc w:val="left"/>
            </w:pPr>
            <w:r w:rsidRPr="5CA8F74B">
              <w:rPr>
                <w:sz w:val="18"/>
                <w:szCs w:val="18"/>
                <w:lang w:val="nl-NL"/>
              </w:rPr>
              <w:t>0.03</w:t>
            </w:r>
          </w:p>
        </w:tc>
        <w:tc>
          <w:tcPr>
            <w:tcW w:w="1280" w:type="dxa"/>
            <w:tcBorders>
              <w:bottom w:val="single" w:sz="18" w:space="0" w:color="C00000"/>
            </w:tcBorders>
          </w:tcPr>
          <w:p w14:paraId="08BEE628" w14:textId="435F1B92" w:rsidR="00AE6C11" w:rsidRPr="000B28EF" w:rsidRDefault="025AF69E" w:rsidP="5CA8F74B">
            <w:pPr>
              <w:pStyle w:val="Paragraph1"/>
              <w:ind w:left="0"/>
              <w:jc w:val="left"/>
            </w:pPr>
            <w:r w:rsidRPr="5CA8F74B">
              <w:rPr>
                <w:sz w:val="18"/>
                <w:szCs w:val="18"/>
                <w:lang w:val="nl-NL"/>
              </w:rPr>
              <w:t>2026-23-10</w:t>
            </w:r>
          </w:p>
        </w:tc>
        <w:tc>
          <w:tcPr>
            <w:tcW w:w="1413" w:type="dxa"/>
            <w:tcBorders>
              <w:bottom w:val="single" w:sz="18" w:space="0" w:color="C00000"/>
            </w:tcBorders>
          </w:tcPr>
          <w:p w14:paraId="1E12D2BE" w14:textId="1141FD4F" w:rsidR="00AE6C11" w:rsidRPr="000B28EF" w:rsidRDefault="025AF69E" w:rsidP="5CA8F74B">
            <w:pPr>
              <w:pStyle w:val="Paragraph1"/>
              <w:ind w:left="0"/>
              <w:jc w:val="left"/>
            </w:pPr>
            <w:r w:rsidRPr="5CA8F74B">
              <w:rPr>
                <w:sz w:val="18"/>
                <w:szCs w:val="18"/>
                <w:lang w:val="nl-NL"/>
              </w:rPr>
              <w:t>Quinten Staut</w:t>
            </w:r>
          </w:p>
          <w:p w14:paraId="17CAD601" w14:textId="2D99B722" w:rsidR="00AE6C11" w:rsidRPr="000B28EF" w:rsidRDefault="025AF69E" w:rsidP="5CA8F74B">
            <w:pPr>
              <w:pStyle w:val="Paragraph1"/>
              <w:ind w:left="0"/>
              <w:jc w:val="left"/>
            </w:pPr>
            <w:r w:rsidRPr="422C4F5F">
              <w:rPr>
                <w:sz w:val="18"/>
                <w:szCs w:val="18"/>
                <w:lang w:val="nl-NL"/>
              </w:rPr>
              <w:t>Leon Vriesacker</w:t>
            </w:r>
          </w:p>
        </w:tc>
        <w:tc>
          <w:tcPr>
            <w:tcW w:w="1303" w:type="dxa"/>
            <w:tcBorders>
              <w:bottom w:val="single" w:sz="18" w:space="0" w:color="C00000"/>
            </w:tcBorders>
          </w:tcPr>
          <w:p w14:paraId="5B66ADBA" w14:textId="7DD7253D" w:rsidR="00AE6C11" w:rsidRPr="000B28EF" w:rsidRDefault="00AE6C11" w:rsidP="003D7E68">
            <w:pPr>
              <w:pStyle w:val="Paragraph1"/>
              <w:ind w:left="0"/>
              <w:jc w:val="left"/>
              <w:rPr>
                <w:sz w:val="18"/>
                <w:lang w:val="nl-NL"/>
              </w:rPr>
            </w:pPr>
            <w:r>
              <w:rPr>
                <w:sz w:val="18"/>
                <w:lang w:val="nl-NL"/>
              </w:rPr>
              <w:t>Finale versie</w:t>
            </w:r>
          </w:p>
        </w:tc>
        <w:tc>
          <w:tcPr>
            <w:tcW w:w="4598" w:type="dxa"/>
            <w:tcBorders>
              <w:bottom w:val="single" w:sz="18" w:space="0" w:color="C00000"/>
            </w:tcBorders>
          </w:tcPr>
          <w:p w14:paraId="047E8E8C" w14:textId="266E1619" w:rsidR="00AE6C11" w:rsidRPr="006238F2" w:rsidRDefault="6943593B" w:rsidP="003D7E68">
            <w:pPr>
              <w:pStyle w:val="Paragraph1"/>
              <w:ind w:left="0"/>
              <w:jc w:val="left"/>
              <w:rPr>
                <w:lang w:val="nl-BE"/>
              </w:rPr>
            </w:pPr>
            <w:r w:rsidRPr="006238F2">
              <w:rPr>
                <w:sz w:val="18"/>
                <w:szCs w:val="18"/>
                <w:lang w:val="nl-BE"/>
              </w:rPr>
              <w:t>Activity diagrams toegevoegd + aanpassingen as is en to be + aanpassingen planning</w:t>
            </w:r>
          </w:p>
        </w:tc>
      </w:tr>
    </w:tbl>
    <w:p w14:paraId="5BE5C532" w14:textId="77777777" w:rsidR="003D7E68" w:rsidRPr="000B28EF" w:rsidRDefault="000B28EF" w:rsidP="003D7E68">
      <w:pPr>
        <w:pStyle w:val="Kop1"/>
      </w:pPr>
      <w:bookmarkStart w:id="4" w:name="_Toc244169752"/>
      <w:r w:rsidRPr="000B28EF">
        <w:t>Termen en Afkortingen</w:t>
      </w:r>
      <w:bookmarkEnd w:id="4"/>
    </w:p>
    <w:tbl>
      <w:tblPr>
        <w:tblStyle w:val="Tabelraster"/>
        <w:tblpPr w:leftFromText="141" w:rightFromText="141" w:vertAnchor="text" w:horzAnchor="margin" w:tblpY="-41"/>
        <w:tblW w:w="9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820"/>
        <w:gridCol w:w="7371"/>
      </w:tblGrid>
      <w:tr w:rsidR="000B28EF" w:rsidRPr="000B28EF" w14:paraId="7667D249" w14:textId="77777777" w:rsidTr="000B28EF">
        <w:trPr>
          <w:trHeight w:val="397"/>
          <w:tblHeader/>
        </w:trPr>
        <w:tc>
          <w:tcPr>
            <w:tcW w:w="182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0CEB4B25" w14:textId="77777777" w:rsidR="000B28EF" w:rsidRPr="000B28EF" w:rsidRDefault="000B28EF">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Term</w:t>
            </w:r>
          </w:p>
        </w:tc>
        <w:tc>
          <w:tcPr>
            <w:tcW w:w="737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C40009"/>
            <w:vAlign w:val="center"/>
          </w:tcPr>
          <w:p w14:paraId="4D40319E" w14:textId="77777777" w:rsidR="000B28EF" w:rsidRPr="000B28EF" w:rsidRDefault="000B28EF">
            <w:pPr>
              <w:pStyle w:val="Paragraph1"/>
              <w:spacing w:before="120"/>
              <w:ind w:left="0"/>
              <w:jc w:val="center"/>
              <w:rPr>
                <w:color w:val="FFFFFF" w:themeColor="background1"/>
                <w:sz w:val="18"/>
                <w:szCs w:val="18"/>
                <w:lang w:val="nl-NL"/>
              </w:rPr>
            </w:pPr>
            <w:r w:rsidRPr="000B28EF">
              <w:rPr>
                <w:color w:val="FFFFFF" w:themeColor="background1"/>
                <w:sz w:val="18"/>
                <w:szCs w:val="18"/>
                <w:lang w:val="nl-NL"/>
              </w:rPr>
              <w:t>Omschrijving</w:t>
            </w:r>
          </w:p>
        </w:tc>
      </w:tr>
      <w:tr w:rsidR="000B28EF" w:rsidRPr="000B28EF" w14:paraId="375F3E49" w14:textId="77777777" w:rsidTr="000B28EF">
        <w:tc>
          <w:tcPr>
            <w:tcW w:w="1820" w:type="dxa"/>
            <w:tcBorders>
              <w:top w:val="single" w:sz="18" w:space="0" w:color="FFFFFF" w:themeColor="background1"/>
            </w:tcBorders>
          </w:tcPr>
          <w:p w14:paraId="39861F92" w14:textId="77777777" w:rsidR="000B28EF" w:rsidRPr="000B28EF" w:rsidRDefault="000B28EF" w:rsidP="000B28EF">
            <w:pPr>
              <w:spacing w:after="0"/>
              <w:rPr>
                <w:sz w:val="18"/>
                <w:szCs w:val="18"/>
              </w:rPr>
            </w:pPr>
            <w:r w:rsidRPr="000B28EF">
              <w:rPr>
                <w:sz w:val="18"/>
                <w:szCs w:val="18"/>
              </w:rPr>
              <w:t>Lorem</w:t>
            </w:r>
          </w:p>
        </w:tc>
        <w:tc>
          <w:tcPr>
            <w:tcW w:w="7371" w:type="dxa"/>
            <w:tcBorders>
              <w:top w:val="single" w:sz="18" w:space="0" w:color="FFFFFF" w:themeColor="background1"/>
            </w:tcBorders>
          </w:tcPr>
          <w:p w14:paraId="4AE9A385" w14:textId="77777777" w:rsidR="000B28EF" w:rsidRPr="000B28EF" w:rsidRDefault="000B28EF" w:rsidP="000B28EF">
            <w:pPr>
              <w:spacing w:after="0"/>
              <w:rPr>
                <w:sz w:val="18"/>
                <w:szCs w:val="18"/>
              </w:rPr>
            </w:pPr>
            <w:r w:rsidRPr="00BB5A07">
              <w:rPr>
                <w:sz w:val="18"/>
                <w:szCs w:val="18"/>
                <w:lang w:val="en-US"/>
              </w:rPr>
              <w:t xml:space="preserve">Lorem ipsum dolor sit amet, consectetur adipiscing elit. Vestibulum lacinia fermentum metus, ut eleifend tortor aliquet ut. </w:t>
            </w:r>
            <w:r w:rsidRPr="000B28EF">
              <w:rPr>
                <w:sz w:val="18"/>
                <w:szCs w:val="18"/>
              </w:rPr>
              <w:t xml:space="preserve">Proin hendrerit pharetra nunc eu vehicula. </w:t>
            </w:r>
          </w:p>
        </w:tc>
      </w:tr>
      <w:tr w:rsidR="000B28EF" w:rsidRPr="000B28EF" w14:paraId="7B0F4E16" w14:textId="77777777" w:rsidTr="000B28EF">
        <w:tc>
          <w:tcPr>
            <w:tcW w:w="1820" w:type="dxa"/>
            <w:tcBorders>
              <w:bottom w:val="single" w:sz="18" w:space="0" w:color="C00000"/>
            </w:tcBorders>
          </w:tcPr>
          <w:p w14:paraId="016DE4A2" w14:textId="77777777" w:rsidR="000B28EF" w:rsidRPr="000B28EF" w:rsidRDefault="000B28EF" w:rsidP="000B28EF">
            <w:pPr>
              <w:spacing w:after="0"/>
              <w:rPr>
                <w:sz w:val="18"/>
                <w:szCs w:val="18"/>
              </w:rPr>
            </w:pPr>
            <w:r w:rsidRPr="000B28EF">
              <w:rPr>
                <w:sz w:val="18"/>
                <w:szCs w:val="18"/>
              </w:rPr>
              <w:t>IPSUM</w:t>
            </w:r>
          </w:p>
        </w:tc>
        <w:tc>
          <w:tcPr>
            <w:tcW w:w="7371" w:type="dxa"/>
            <w:tcBorders>
              <w:bottom w:val="single" w:sz="18" w:space="0" w:color="C00000"/>
            </w:tcBorders>
          </w:tcPr>
          <w:p w14:paraId="51D4ACD0" w14:textId="77777777" w:rsidR="000B28EF" w:rsidRPr="000B28EF" w:rsidRDefault="000B28EF" w:rsidP="000B28EF">
            <w:pPr>
              <w:spacing w:after="0"/>
              <w:rPr>
                <w:sz w:val="18"/>
                <w:szCs w:val="18"/>
              </w:rPr>
            </w:pPr>
            <w:r w:rsidRPr="00BB5A07">
              <w:rPr>
                <w:sz w:val="18"/>
                <w:szCs w:val="18"/>
                <w:lang w:val="en-US"/>
              </w:rPr>
              <w:t xml:space="preserve">Lorem ipsum dolor sit amet, consectetur adipiscing elit. Vestibulum lacinia fermentum metus, ut eleifend tortor aliquet ut. </w:t>
            </w:r>
            <w:r w:rsidRPr="000B28EF">
              <w:rPr>
                <w:sz w:val="18"/>
                <w:szCs w:val="18"/>
              </w:rPr>
              <w:t xml:space="preserve">Proin hendrerit pharetra nunc eu vehicula. </w:t>
            </w:r>
          </w:p>
        </w:tc>
      </w:tr>
    </w:tbl>
    <w:p w14:paraId="672A6659" w14:textId="77777777" w:rsidR="003D7E68" w:rsidRPr="000B28EF" w:rsidRDefault="003D7E68" w:rsidP="003D7E68">
      <w:pPr>
        <w:rPr>
          <w:rFonts w:cs="Arial"/>
          <w:kern w:val="32"/>
          <w:sz w:val="36"/>
          <w:szCs w:val="26"/>
        </w:rPr>
      </w:pPr>
      <w:r w:rsidRPr="000B28EF">
        <w:br w:type="page"/>
      </w:r>
    </w:p>
    <w:p w14:paraId="6DBC6D05" w14:textId="77777777" w:rsidR="00FF78EC" w:rsidRDefault="00FF78EC" w:rsidP="00FF78EC">
      <w:pPr>
        <w:pStyle w:val="Witruimte"/>
      </w:pPr>
      <w:bookmarkStart w:id="5" w:name="_Toc69866611"/>
      <w:bookmarkEnd w:id="2"/>
    </w:p>
    <w:p w14:paraId="30CDF2DE" w14:textId="491BE55B" w:rsidR="00FF78EC" w:rsidRPr="00DC223D" w:rsidRDefault="00055B94" w:rsidP="00DC223D">
      <w:pPr>
        <w:pStyle w:val="Kop1"/>
      </w:pPr>
      <w:bookmarkStart w:id="6" w:name="_Toc378765629"/>
      <w:bookmarkStart w:id="7" w:name="_Toc476986029"/>
      <w:bookmarkStart w:id="8" w:name="_Toc477060715"/>
      <w:bookmarkStart w:id="9" w:name="_Toc477244794"/>
      <w:bookmarkStart w:id="10" w:name="_Toc477766233"/>
      <w:bookmarkStart w:id="11" w:name="_Toc519317875"/>
      <w:bookmarkStart w:id="12" w:name="_Toc244169753"/>
      <w:r>
        <w:t>O</w:t>
      </w:r>
      <w:r w:rsidR="00FF78EC" w:rsidRPr="00DC223D">
        <w:t>pdrachtgever</w:t>
      </w:r>
      <w:bookmarkEnd w:id="6"/>
      <w:bookmarkEnd w:id="12"/>
    </w:p>
    <w:p w14:paraId="1A38B2DF" w14:textId="75E6F92F" w:rsidR="00D86DA4" w:rsidRDefault="006B7CE7" w:rsidP="00FF78EC">
      <w:pPr>
        <w:ind w:left="851"/>
        <w:rPr>
          <w:i/>
          <w:iCs/>
        </w:rPr>
      </w:pPr>
      <w:r>
        <w:rPr>
          <w:i/>
          <w:iCs/>
        </w:rPr>
        <w:t xml:space="preserve">Opdrachtgever: </w:t>
      </w:r>
      <w:r w:rsidR="00315704" w:rsidRPr="00315704">
        <w:rPr>
          <w:i/>
          <w:iCs/>
        </w:rPr>
        <w:t>Suthasinee Songsrisod</w:t>
      </w:r>
      <w:r w:rsidR="00315704">
        <w:rPr>
          <w:i/>
          <w:iCs/>
        </w:rPr>
        <w:t xml:space="preserve"> (</w:t>
      </w:r>
      <w:r w:rsidR="00D86DA4">
        <w:rPr>
          <w:i/>
          <w:iCs/>
        </w:rPr>
        <w:t>Pam</w:t>
      </w:r>
      <w:r w:rsidR="00315704">
        <w:rPr>
          <w:i/>
          <w:iCs/>
        </w:rPr>
        <w:t>)</w:t>
      </w:r>
    </w:p>
    <w:p w14:paraId="4EF36A89" w14:textId="0AEB2F76" w:rsidR="00D12EA3" w:rsidRPr="006B7CE7" w:rsidRDefault="006B7CE7" w:rsidP="00FF78EC">
      <w:pPr>
        <w:ind w:left="851"/>
        <w:rPr>
          <w:i/>
          <w:iCs/>
          <w:lang w:val="en-US"/>
        </w:rPr>
      </w:pPr>
      <w:r w:rsidRPr="006B7CE7">
        <w:rPr>
          <w:i/>
          <w:iCs/>
          <w:lang w:val="en-US"/>
        </w:rPr>
        <w:t>Rol in dit project: HUT vzw co-founder, Where &amp; Why initiative</w:t>
      </w:r>
    </w:p>
    <w:p w14:paraId="67EB0ABC" w14:textId="1FF1CC56" w:rsidR="00FF78EC" w:rsidRPr="00C47266" w:rsidRDefault="00FF78EC" w:rsidP="00FF78EC">
      <w:pPr>
        <w:ind w:left="851"/>
        <w:rPr>
          <w:i/>
          <w:iCs/>
        </w:rPr>
      </w:pPr>
      <w:r w:rsidRPr="00C47266">
        <w:rPr>
          <w:i/>
          <w:iCs/>
        </w:rPr>
        <w:t>[De opdrachtgever</w:t>
      </w:r>
      <w:r w:rsidR="00C47266" w:rsidRPr="00C47266">
        <w:rPr>
          <w:i/>
          <w:iCs/>
        </w:rPr>
        <w:t>s</w:t>
      </w:r>
      <w:r w:rsidRPr="00C47266">
        <w:rPr>
          <w:i/>
          <w:iCs/>
        </w:rPr>
        <w:t xml:space="preserve"> van het project en </w:t>
      </w:r>
      <w:r w:rsidR="00C47266" w:rsidRPr="00C47266">
        <w:rPr>
          <w:i/>
          <w:iCs/>
        </w:rPr>
        <w:t>hun</w:t>
      </w:r>
      <w:r w:rsidRPr="00C47266">
        <w:rPr>
          <w:i/>
          <w:iCs/>
        </w:rPr>
        <w:t xml:space="preserve"> rol in het project.]</w:t>
      </w:r>
    </w:p>
    <w:p w14:paraId="3F07B134" w14:textId="77777777" w:rsidR="00FF78EC" w:rsidRPr="00DC223D" w:rsidRDefault="00FF78EC" w:rsidP="00DC223D">
      <w:pPr>
        <w:pStyle w:val="Kop1"/>
      </w:pPr>
      <w:bookmarkStart w:id="13" w:name="_Toc378765630"/>
      <w:bookmarkStart w:id="14" w:name="_Toc244169754"/>
      <w:r w:rsidRPr="00DC223D">
        <w:t>Samenvatting</w:t>
      </w:r>
      <w:bookmarkEnd w:id="13"/>
      <w:bookmarkEnd w:id="14"/>
    </w:p>
    <w:p w14:paraId="45F9E485" w14:textId="585DD884" w:rsidR="00FF78EC" w:rsidRPr="00C47266" w:rsidRDefault="150ACD28" w:rsidP="2E0F2A79">
      <w:pPr>
        <w:pStyle w:val="Plattetekstinspringen"/>
        <w:ind w:left="708"/>
      </w:pPr>
      <w:r w:rsidRPr="51623DFD">
        <w:rPr>
          <w:rFonts w:eastAsia="Calibri" w:cs="Calibri"/>
          <w:i/>
          <w:lang w:val="nl"/>
        </w:rPr>
        <w:t xml:space="preserve">Tijdens dit project is het de bedoeling om een immersive experience te maken over de cultuur van thailand en dit samen te voegen met entertainement. De ervaring gebeurt in een VR versie van </w:t>
      </w:r>
      <w:r w:rsidR="0016D6E7" w:rsidRPr="14199381">
        <w:rPr>
          <w:rFonts w:eastAsia="Calibri" w:cs="Calibri"/>
          <w:i/>
          <w:iCs/>
          <w:lang w:val="nl"/>
        </w:rPr>
        <w:t xml:space="preserve">de </w:t>
      </w:r>
      <w:r w:rsidRPr="14199381">
        <w:rPr>
          <w:rFonts w:eastAsia="Calibri" w:cs="Calibri"/>
          <w:i/>
          <w:iCs/>
          <w:lang w:val="nl"/>
        </w:rPr>
        <w:t>Phanom</w:t>
      </w:r>
      <w:r w:rsidRPr="51623DFD">
        <w:rPr>
          <w:rFonts w:eastAsia="Calibri" w:cs="Calibri"/>
          <w:i/>
          <w:lang w:val="nl"/>
        </w:rPr>
        <w:t xml:space="preserve"> Rung. Bij deze temple zijn meerdere evenementen die in beeld moeten worden gebracht</w:t>
      </w:r>
      <w:r w:rsidR="62A5795B" w:rsidRPr="1D914443">
        <w:rPr>
          <w:rFonts w:eastAsia="Calibri" w:cs="Calibri"/>
          <w:i/>
          <w:iCs/>
          <w:lang w:val="nl"/>
        </w:rPr>
        <w:t>,</w:t>
      </w:r>
      <w:r w:rsidRPr="51623DFD">
        <w:rPr>
          <w:rFonts w:eastAsia="Calibri" w:cs="Calibri"/>
          <w:i/>
          <w:lang w:val="nl"/>
        </w:rPr>
        <w:t xml:space="preserve"> zoals de zon die door de 15 </w:t>
      </w:r>
      <w:r w:rsidR="1304A0DD" w:rsidRPr="51623DFD">
        <w:rPr>
          <w:rFonts w:eastAsia="Calibri" w:cs="Calibri"/>
          <w:i/>
          <w:lang w:val="nl"/>
        </w:rPr>
        <w:t>poorten van phanom rung gaat en het festival dat zich 1 ke</w:t>
      </w:r>
      <w:r w:rsidR="00CB7F8B">
        <w:rPr>
          <w:rFonts w:eastAsia="Calibri" w:cs="Calibri"/>
          <w:i/>
          <w:lang w:val="nl"/>
        </w:rPr>
        <w:t>e</w:t>
      </w:r>
      <w:r w:rsidR="1304A0DD" w:rsidRPr="51623DFD">
        <w:rPr>
          <w:rFonts w:eastAsia="Calibri" w:cs="Calibri"/>
          <w:i/>
          <w:lang w:val="nl"/>
        </w:rPr>
        <w:t>r per jaar plaatsv</w:t>
      </w:r>
      <w:r w:rsidR="00372F68">
        <w:rPr>
          <w:rFonts w:eastAsia="Calibri" w:cs="Calibri"/>
          <w:i/>
          <w:lang w:val="nl"/>
        </w:rPr>
        <w:t>i</w:t>
      </w:r>
      <w:r w:rsidR="1304A0DD" w:rsidRPr="51623DFD">
        <w:rPr>
          <w:rFonts w:eastAsia="Calibri" w:cs="Calibri"/>
          <w:i/>
          <w:lang w:val="nl"/>
        </w:rPr>
        <w:t>nd</w:t>
      </w:r>
      <w:r w:rsidR="00476DBE">
        <w:rPr>
          <w:rFonts w:eastAsia="Calibri" w:cs="Calibri"/>
          <w:i/>
          <w:lang w:val="nl"/>
        </w:rPr>
        <w:t>t</w:t>
      </w:r>
      <w:r w:rsidR="1304A0DD" w:rsidRPr="51623DFD">
        <w:rPr>
          <w:rFonts w:eastAsia="Calibri" w:cs="Calibri"/>
          <w:i/>
          <w:lang w:val="nl"/>
        </w:rPr>
        <w:t xml:space="preserve"> </w:t>
      </w:r>
      <w:r w:rsidR="1304A0DD" w:rsidRPr="51623DFD">
        <w:rPr>
          <w:rFonts w:eastAsia="Calibri" w:cs="Calibri"/>
          <w:i/>
          <w:iCs/>
          <w:szCs w:val="22"/>
          <w:lang w:val="nl"/>
        </w:rPr>
        <w:t xml:space="preserve">op </w:t>
      </w:r>
      <w:r w:rsidR="1304A0DD" w:rsidRPr="7E26854A">
        <w:rPr>
          <w:rFonts w:eastAsia="Calibri" w:cs="Calibri"/>
          <w:i/>
          <w:iCs/>
          <w:szCs w:val="22"/>
          <w:lang w:val="nl"/>
        </w:rPr>
        <w:t>het</w:t>
      </w:r>
      <w:r w:rsidR="1304A0DD" w:rsidRPr="0E9C06E9">
        <w:rPr>
          <w:rFonts w:eastAsia="Calibri" w:cs="Calibri"/>
          <w:i/>
          <w:iCs/>
          <w:szCs w:val="22"/>
          <w:lang w:val="nl"/>
        </w:rPr>
        <w:t xml:space="preserve"> </w:t>
      </w:r>
      <w:r w:rsidR="1304A0DD" w:rsidRPr="37E6B1D9">
        <w:rPr>
          <w:rFonts w:eastAsia="Calibri" w:cs="Calibri"/>
          <w:i/>
          <w:iCs/>
          <w:szCs w:val="22"/>
          <w:lang w:val="nl"/>
        </w:rPr>
        <w:t xml:space="preserve">ceremoniële </w:t>
      </w:r>
      <w:r w:rsidR="1304A0DD" w:rsidRPr="7E26854A">
        <w:rPr>
          <w:rFonts w:eastAsia="Calibri" w:cs="Calibri"/>
          <w:i/>
          <w:iCs/>
          <w:szCs w:val="22"/>
          <w:lang w:val="nl"/>
        </w:rPr>
        <w:t>wandelpa</w:t>
      </w:r>
      <w:r w:rsidR="2A152C76" w:rsidRPr="7E26854A">
        <w:rPr>
          <w:rFonts w:eastAsia="Calibri" w:cs="Calibri"/>
          <w:i/>
          <w:iCs/>
          <w:szCs w:val="22"/>
          <w:lang w:val="nl"/>
        </w:rPr>
        <w:t xml:space="preserve">d </w:t>
      </w:r>
      <w:r w:rsidR="2A152C76" w:rsidRPr="789087D6">
        <w:rPr>
          <w:rFonts w:eastAsia="Calibri" w:cs="Calibri"/>
          <w:i/>
          <w:iCs/>
          <w:szCs w:val="22"/>
          <w:lang w:val="nl"/>
        </w:rPr>
        <w:t xml:space="preserve">van deze </w:t>
      </w:r>
      <w:r w:rsidR="2A152C76" w:rsidRPr="30571E6B">
        <w:rPr>
          <w:rFonts w:eastAsia="Calibri" w:cs="Calibri"/>
          <w:i/>
          <w:iCs/>
          <w:szCs w:val="22"/>
          <w:lang w:val="nl"/>
        </w:rPr>
        <w:t>temple.</w:t>
      </w:r>
    </w:p>
    <w:p w14:paraId="42F0E8FD" w14:textId="5853F83D" w:rsidR="00FF78EC" w:rsidRPr="00C47266" w:rsidRDefault="2A152C76" w:rsidP="2E0F2A79">
      <w:pPr>
        <w:pStyle w:val="Plattetekstinspringen"/>
        <w:ind w:left="708"/>
        <w:rPr>
          <w:rFonts w:eastAsia="Calibri" w:cs="Calibri"/>
          <w:i/>
          <w:szCs w:val="22"/>
          <w:lang w:val="nl"/>
        </w:rPr>
      </w:pPr>
      <w:r w:rsidRPr="55AF5FD1">
        <w:rPr>
          <w:rFonts w:eastAsia="Calibri" w:cs="Calibri"/>
          <w:i/>
          <w:iCs/>
          <w:szCs w:val="22"/>
          <w:lang w:val="nl"/>
        </w:rPr>
        <w:t xml:space="preserve">Hiervoor werken wij </w:t>
      </w:r>
      <w:r w:rsidRPr="779430F4">
        <w:rPr>
          <w:rFonts w:eastAsia="Calibri" w:cs="Calibri"/>
          <w:i/>
          <w:iCs/>
          <w:szCs w:val="22"/>
          <w:lang w:val="nl"/>
        </w:rPr>
        <w:t>dus samen</w:t>
      </w:r>
      <w:r w:rsidR="1304A0DD" w:rsidRPr="55AF5FD1">
        <w:rPr>
          <w:rFonts w:eastAsia="Calibri" w:cs="Calibri"/>
          <w:i/>
          <w:iCs/>
          <w:szCs w:val="22"/>
          <w:lang w:val="nl"/>
        </w:rPr>
        <w:t xml:space="preserve"> </w:t>
      </w:r>
      <w:r w:rsidRPr="17D89F5A">
        <w:rPr>
          <w:rFonts w:eastAsia="Calibri" w:cs="Calibri"/>
          <w:i/>
          <w:iCs/>
          <w:szCs w:val="22"/>
          <w:lang w:val="nl"/>
        </w:rPr>
        <w:t xml:space="preserve">met </w:t>
      </w:r>
      <w:r w:rsidRPr="4DC88930">
        <w:rPr>
          <w:rFonts w:eastAsia="Calibri" w:cs="Calibri"/>
          <w:i/>
          <w:iCs/>
          <w:szCs w:val="22"/>
          <w:lang w:val="nl"/>
        </w:rPr>
        <w:t xml:space="preserve">een universiteit </w:t>
      </w:r>
      <w:r w:rsidRPr="6224933F">
        <w:rPr>
          <w:rFonts w:eastAsia="Calibri" w:cs="Calibri"/>
          <w:i/>
          <w:iCs/>
          <w:szCs w:val="22"/>
          <w:lang w:val="nl"/>
        </w:rPr>
        <w:t xml:space="preserve">in thailand </w:t>
      </w:r>
      <w:r w:rsidRPr="496CC7DA">
        <w:rPr>
          <w:rFonts w:eastAsia="Calibri" w:cs="Calibri"/>
          <w:i/>
          <w:iCs/>
          <w:szCs w:val="22"/>
          <w:lang w:val="nl"/>
        </w:rPr>
        <w:t xml:space="preserve">om dit project </w:t>
      </w:r>
      <w:r w:rsidRPr="68D4611B">
        <w:rPr>
          <w:rFonts w:eastAsia="Calibri" w:cs="Calibri"/>
          <w:i/>
          <w:iCs/>
          <w:szCs w:val="22"/>
          <w:lang w:val="nl"/>
        </w:rPr>
        <w:t xml:space="preserve">een succes te maken </w:t>
      </w:r>
      <w:r w:rsidRPr="081D7C39">
        <w:rPr>
          <w:rFonts w:eastAsia="Calibri" w:cs="Calibri"/>
          <w:i/>
          <w:iCs/>
          <w:szCs w:val="22"/>
          <w:lang w:val="nl"/>
        </w:rPr>
        <w:t xml:space="preserve">voor </w:t>
      </w:r>
      <w:r w:rsidRPr="1EEDEB88">
        <w:rPr>
          <w:rFonts w:eastAsia="Calibri" w:cs="Calibri"/>
          <w:i/>
          <w:iCs/>
          <w:szCs w:val="22"/>
          <w:lang w:val="nl"/>
        </w:rPr>
        <w:t xml:space="preserve">de HUT </w:t>
      </w:r>
      <w:r w:rsidRPr="7A106413">
        <w:rPr>
          <w:rFonts w:eastAsia="Calibri" w:cs="Calibri"/>
          <w:i/>
          <w:iCs/>
          <w:szCs w:val="22"/>
          <w:lang w:val="nl"/>
        </w:rPr>
        <w:t>vzw.</w:t>
      </w:r>
      <w:r w:rsidR="1304A0DD" w:rsidRPr="68D4611B">
        <w:rPr>
          <w:rFonts w:eastAsia="Calibri" w:cs="Calibri"/>
          <w:i/>
          <w:iCs/>
          <w:szCs w:val="22"/>
          <w:lang w:val="nl"/>
        </w:rPr>
        <w:t xml:space="preserve"> </w:t>
      </w:r>
      <w:r w:rsidRPr="6530CD88">
        <w:rPr>
          <w:rFonts w:eastAsia="Calibri" w:cs="Calibri"/>
          <w:i/>
          <w:iCs/>
          <w:szCs w:val="22"/>
          <w:lang w:val="nl"/>
        </w:rPr>
        <w:t>Zij maken de</w:t>
      </w:r>
      <w:r w:rsidR="1304A0DD" w:rsidRPr="6530CD88">
        <w:rPr>
          <w:rFonts w:eastAsia="Calibri" w:cs="Calibri"/>
          <w:i/>
          <w:iCs/>
          <w:szCs w:val="22"/>
          <w:lang w:val="nl"/>
        </w:rPr>
        <w:t xml:space="preserve"> </w:t>
      </w:r>
      <w:r w:rsidRPr="3DDB708D">
        <w:rPr>
          <w:rFonts w:eastAsia="Calibri" w:cs="Calibri"/>
          <w:i/>
          <w:iCs/>
          <w:szCs w:val="22"/>
          <w:lang w:val="nl"/>
        </w:rPr>
        <w:t xml:space="preserve">3D </w:t>
      </w:r>
      <w:r w:rsidRPr="4C065F53">
        <w:rPr>
          <w:rFonts w:eastAsia="Calibri" w:cs="Calibri"/>
          <w:i/>
          <w:iCs/>
          <w:szCs w:val="22"/>
          <w:lang w:val="nl"/>
        </w:rPr>
        <w:t xml:space="preserve">modellen </w:t>
      </w:r>
      <w:r w:rsidRPr="607FC103">
        <w:rPr>
          <w:rFonts w:eastAsia="Calibri" w:cs="Calibri"/>
          <w:i/>
          <w:iCs/>
          <w:szCs w:val="22"/>
          <w:lang w:val="nl"/>
        </w:rPr>
        <w:t>terwijl wij ze implementeren</w:t>
      </w:r>
      <w:r w:rsidR="4A5BF58D" w:rsidRPr="607FC103">
        <w:rPr>
          <w:rFonts w:eastAsia="Calibri" w:cs="Calibri"/>
          <w:i/>
          <w:iCs/>
          <w:szCs w:val="22"/>
          <w:lang w:val="nl"/>
        </w:rPr>
        <w:t xml:space="preserve"> </w:t>
      </w:r>
      <w:r w:rsidR="4A5BF58D" w:rsidRPr="50BA18E6">
        <w:rPr>
          <w:rFonts w:eastAsia="Calibri" w:cs="Calibri"/>
          <w:i/>
          <w:iCs/>
          <w:szCs w:val="22"/>
          <w:lang w:val="nl"/>
        </w:rPr>
        <w:t xml:space="preserve">en </w:t>
      </w:r>
      <w:r w:rsidR="4A5BF58D" w:rsidRPr="48793EFD">
        <w:rPr>
          <w:rFonts w:eastAsia="Calibri" w:cs="Calibri"/>
          <w:i/>
          <w:iCs/>
          <w:szCs w:val="22"/>
          <w:lang w:val="nl"/>
        </w:rPr>
        <w:t xml:space="preserve">alles samenvoegen </w:t>
      </w:r>
      <w:r w:rsidR="4A5BF58D" w:rsidRPr="1D8FDBBC">
        <w:rPr>
          <w:rFonts w:eastAsia="Calibri" w:cs="Calibri"/>
          <w:i/>
          <w:iCs/>
          <w:szCs w:val="22"/>
          <w:lang w:val="nl"/>
        </w:rPr>
        <w:t xml:space="preserve">in een </w:t>
      </w:r>
      <w:r w:rsidR="4A5BF58D" w:rsidRPr="2F4B21EF">
        <w:rPr>
          <w:rFonts w:eastAsia="Calibri" w:cs="Calibri"/>
          <w:i/>
          <w:iCs/>
          <w:szCs w:val="22"/>
          <w:lang w:val="nl"/>
        </w:rPr>
        <w:t xml:space="preserve">toffe </w:t>
      </w:r>
      <w:r w:rsidR="4A5BF58D" w:rsidRPr="5C266537">
        <w:rPr>
          <w:rFonts w:eastAsia="Calibri" w:cs="Calibri"/>
          <w:i/>
          <w:iCs/>
          <w:szCs w:val="22"/>
          <w:lang w:val="nl"/>
        </w:rPr>
        <w:t xml:space="preserve">en leervolle </w:t>
      </w:r>
      <w:r w:rsidR="4A5BF58D" w:rsidRPr="4E313DB6">
        <w:rPr>
          <w:rFonts w:eastAsia="Calibri" w:cs="Calibri"/>
          <w:i/>
          <w:iCs/>
          <w:szCs w:val="22"/>
          <w:lang w:val="nl"/>
        </w:rPr>
        <w:t xml:space="preserve">ervaring </w:t>
      </w:r>
      <w:r w:rsidR="4A5BF58D" w:rsidRPr="6C31F9E0">
        <w:rPr>
          <w:rFonts w:eastAsia="Calibri" w:cs="Calibri"/>
          <w:i/>
          <w:iCs/>
          <w:szCs w:val="22"/>
          <w:lang w:val="nl"/>
        </w:rPr>
        <w:t xml:space="preserve">in de </w:t>
      </w:r>
      <w:r w:rsidR="4A5BF58D" w:rsidRPr="50A84499">
        <w:rPr>
          <w:rFonts w:eastAsia="Calibri" w:cs="Calibri"/>
          <w:i/>
          <w:iCs/>
          <w:szCs w:val="22"/>
          <w:lang w:val="nl"/>
        </w:rPr>
        <w:t>temple</w:t>
      </w:r>
      <w:r w:rsidR="0280C653" w:rsidRPr="1DD8329E">
        <w:rPr>
          <w:rFonts w:eastAsia="Calibri" w:cs="Calibri"/>
          <w:i/>
          <w:iCs/>
          <w:szCs w:val="22"/>
          <w:lang w:val="nl"/>
        </w:rPr>
        <w:t>.</w:t>
      </w:r>
    </w:p>
    <w:p w14:paraId="2525E8BD" w14:textId="0F379DB3" w:rsidR="00FF78EC" w:rsidRPr="00EC7595" w:rsidRDefault="00FF78EC" w:rsidP="00FF78EC">
      <w:pPr>
        <w:pStyle w:val="Plattetekstinspringen"/>
        <w:ind w:left="0" w:firstLine="708"/>
        <w:rPr>
          <w:i/>
          <w:lang w:val="nl"/>
        </w:rPr>
      </w:pPr>
    </w:p>
    <w:p w14:paraId="1152EF79" w14:textId="7652E01E" w:rsidR="00FF78EC" w:rsidRPr="00DC223D" w:rsidRDefault="00FF78EC" w:rsidP="00DC223D">
      <w:pPr>
        <w:pStyle w:val="Kop1"/>
      </w:pPr>
    </w:p>
    <w:p w14:paraId="212E13EB" w14:textId="4BDCAE29" w:rsidR="00FF78EC" w:rsidRPr="00DC223D" w:rsidRDefault="00FF78EC" w:rsidP="060C6F76">
      <w:r>
        <w:br w:type="page"/>
      </w:r>
    </w:p>
    <w:p w14:paraId="3A5E7420" w14:textId="67DE62A7" w:rsidR="00FF78EC" w:rsidRPr="00DC223D" w:rsidRDefault="00FF78EC" w:rsidP="00DC223D">
      <w:pPr>
        <w:pStyle w:val="Kop1"/>
      </w:pPr>
      <w:bookmarkStart w:id="15" w:name="_Toc378765631"/>
      <w:bookmarkStart w:id="16" w:name="_Toc244169755"/>
      <w:bookmarkEnd w:id="7"/>
      <w:bookmarkEnd w:id="8"/>
      <w:bookmarkEnd w:id="9"/>
      <w:bookmarkEnd w:id="10"/>
      <w:bookmarkEnd w:id="11"/>
      <w:r w:rsidRPr="00DC223D">
        <w:t>Situatie As-Is</w:t>
      </w:r>
      <w:bookmarkEnd w:id="15"/>
      <w:bookmarkEnd w:id="16"/>
    </w:p>
    <w:p w14:paraId="5499C4D1" w14:textId="77777777" w:rsidR="00FF78EC" w:rsidRPr="0099695F" w:rsidRDefault="00FF78EC" w:rsidP="00FF78EC">
      <w:pPr>
        <w:ind w:left="851"/>
      </w:pPr>
      <w:r w:rsidRPr="1A63882D">
        <w:rPr>
          <w:i/>
          <w:iCs/>
        </w:rPr>
        <w:t>[De beschrijving van het huidig project of de huidige werkwijze en probleemstelling.]</w:t>
      </w:r>
    </w:p>
    <w:p w14:paraId="5E0F857C" w14:textId="0A63E1E6" w:rsidR="75CFEE78" w:rsidRDefault="3B8A13D6" w:rsidP="1A63882D">
      <w:pPr>
        <w:ind w:left="851"/>
        <w:rPr>
          <w:i/>
        </w:rPr>
      </w:pPr>
      <w:r w:rsidRPr="13AFD69A">
        <w:rPr>
          <w:i/>
          <w:iCs/>
        </w:rPr>
        <w:t xml:space="preserve">Tegenwoordig </w:t>
      </w:r>
      <w:r w:rsidR="4B3C9D44" w:rsidRPr="13AFD69A">
        <w:rPr>
          <w:i/>
          <w:iCs/>
        </w:rPr>
        <w:t>zijn</w:t>
      </w:r>
      <w:r w:rsidR="75CFEE78" w:rsidRPr="1A63882D">
        <w:rPr>
          <w:i/>
          <w:iCs/>
        </w:rPr>
        <w:t xml:space="preserve"> er nog heel weinig </w:t>
      </w:r>
      <w:r w:rsidR="628DFBA9" w:rsidRPr="01EDBBC7">
        <w:rPr>
          <w:i/>
          <w:iCs/>
        </w:rPr>
        <w:t>VR-</w:t>
      </w:r>
      <w:r w:rsidR="4B3C9D44" w:rsidRPr="01EDBBC7">
        <w:rPr>
          <w:i/>
          <w:iCs/>
        </w:rPr>
        <w:t>rondleidingen</w:t>
      </w:r>
      <w:r w:rsidR="75CFEE78" w:rsidRPr="1A63882D">
        <w:rPr>
          <w:i/>
          <w:iCs/>
        </w:rPr>
        <w:t xml:space="preserve"> beschikbaar waardoor meer afgelegen</w:t>
      </w:r>
      <w:r w:rsidR="31C7EB83" w:rsidRPr="1A63882D">
        <w:rPr>
          <w:i/>
          <w:iCs/>
        </w:rPr>
        <w:t xml:space="preserve"> of kleine</w:t>
      </w:r>
      <w:r w:rsidR="75CFEE78" w:rsidRPr="1A63882D">
        <w:rPr>
          <w:i/>
          <w:iCs/>
        </w:rPr>
        <w:t xml:space="preserve"> plaatse</w:t>
      </w:r>
      <w:r w:rsidR="20A214AB" w:rsidRPr="1A63882D">
        <w:rPr>
          <w:i/>
          <w:iCs/>
        </w:rPr>
        <w:t xml:space="preserve">n / musea </w:t>
      </w:r>
      <w:r w:rsidR="75CFEE78" w:rsidRPr="1A63882D">
        <w:rPr>
          <w:i/>
          <w:iCs/>
        </w:rPr>
        <w:t xml:space="preserve"> zoals de phanom rung enkel lokaal bekend zijn</w:t>
      </w:r>
      <w:r w:rsidR="137B5C1A" w:rsidRPr="7C9D5B4F">
        <w:rPr>
          <w:i/>
          <w:iCs/>
        </w:rPr>
        <w:t xml:space="preserve">. De phanom </w:t>
      </w:r>
      <w:r w:rsidR="137B5C1A" w:rsidRPr="65EF2169">
        <w:rPr>
          <w:i/>
          <w:iCs/>
        </w:rPr>
        <w:t xml:space="preserve">rung is </w:t>
      </w:r>
      <w:r w:rsidR="137B5C1A" w:rsidRPr="29453F1D">
        <w:rPr>
          <w:i/>
          <w:iCs/>
        </w:rPr>
        <w:t xml:space="preserve">een plaats </w:t>
      </w:r>
      <w:r w:rsidR="137B5C1A" w:rsidRPr="6E54F5C6">
        <w:rPr>
          <w:i/>
          <w:iCs/>
        </w:rPr>
        <w:t xml:space="preserve">die </w:t>
      </w:r>
      <w:r w:rsidR="20FB0B64" w:rsidRPr="1BBA7F0C">
        <w:rPr>
          <w:i/>
          <w:iCs/>
        </w:rPr>
        <w:t xml:space="preserve">zo'n </w:t>
      </w:r>
      <w:r w:rsidR="6760C4DA" w:rsidRPr="1BBA7F0C">
        <w:rPr>
          <w:i/>
          <w:iCs/>
        </w:rPr>
        <w:t>5uur</w:t>
      </w:r>
      <w:r w:rsidR="137B5C1A" w:rsidRPr="42F12D3C">
        <w:rPr>
          <w:i/>
          <w:iCs/>
        </w:rPr>
        <w:t xml:space="preserve"> van </w:t>
      </w:r>
      <w:r w:rsidR="2D29A1BC" w:rsidRPr="38EC817E">
        <w:rPr>
          <w:i/>
          <w:iCs/>
        </w:rPr>
        <w:t>B</w:t>
      </w:r>
      <w:r w:rsidR="137B5C1A" w:rsidRPr="38EC817E">
        <w:rPr>
          <w:i/>
          <w:iCs/>
        </w:rPr>
        <w:t>angkok</w:t>
      </w:r>
      <w:r w:rsidR="137B5C1A" w:rsidRPr="4B2E16F7">
        <w:rPr>
          <w:i/>
          <w:iCs/>
        </w:rPr>
        <w:t xml:space="preserve"> ligt</w:t>
      </w:r>
      <w:r w:rsidR="137B5C1A" w:rsidRPr="341F06A1">
        <w:rPr>
          <w:i/>
          <w:iCs/>
        </w:rPr>
        <w:t xml:space="preserve">. Dit maakt </w:t>
      </w:r>
      <w:r w:rsidR="137B5C1A" w:rsidRPr="4A88F01F">
        <w:rPr>
          <w:i/>
          <w:iCs/>
        </w:rPr>
        <w:t xml:space="preserve">het dus een </w:t>
      </w:r>
      <w:r w:rsidR="137B5C1A" w:rsidRPr="61F99B10">
        <w:rPr>
          <w:i/>
          <w:iCs/>
        </w:rPr>
        <w:t>monument dat</w:t>
      </w:r>
      <w:r w:rsidR="137B5C1A" w:rsidRPr="4810D7B2">
        <w:rPr>
          <w:i/>
          <w:iCs/>
        </w:rPr>
        <w:t xml:space="preserve"> </w:t>
      </w:r>
      <w:r w:rsidR="137B5C1A" w:rsidRPr="0C52177A">
        <w:rPr>
          <w:i/>
          <w:iCs/>
        </w:rPr>
        <w:t xml:space="preserve">bijna </w:t>
      </w:r>
      <w:r w:rsidR="137B5C1A" w:rsidRPr="4B44C19F">
        <w:rPr>
          <w:i/>
          <w:iCs/>
        </w:rPr>
        <w:t xml:space="preserve">alleen </w:t>
      </w:r>
      <w:r w:rsidR="137B5C1A" w:rsidRPr="5A583A77">
        <w:rPr>
          <w:i/>
          <w:iCs/>
        </w:rPr>
        <w:t xml:space="preserve">lokaal wordt </w:t>
      </w:r>
      <w:r w:rsidR="7FD1939D" w:rsidRPr="271FC228">
        <w:rPr>
          <w:i/>
          <w:iCs/>
        </w:rPr>
        <w:t>bezocht</w:t>
      </w:r>
      <w:r w:rsidR="2A5DDF8D" w:rsidRPr="396BF2FF">
        <w:rPr>
          <w:i/>
          <w:iCs/>
        </w:rPr>
        <w:t>.</w:t>
      </w:r>
    </w:p>
    <w:p w14:paraId="2A2073EC" w14:textId="6444CA26" w:rsidR="00FF78EC" w:rsidRPr="0099695F" w:rsidRDefault="00FF78EC" w:rsidP="00FF78EC">
      <w:pPr>
        <w:ind w:left="851"/>
        <w:rPr>
          <w:i/>
          <w:iCs/>
        </w:rPr>
      </w:pPr>
      <w:r w:rsidRPr="0099695F">
        <w:rPr>
          <w:i/>
          <w:iCs/>
        </w:rPr>
        <w:t xml:space="preserve">[TIP ! Dit kan m.b.v. diagrammen zoals </w:t>
      </w:r>
      <w:r w:rsidR="007569EE">
        <w:rPr>
          <w:i/>
          <w:iCs/>
        </w:rPr>
        <w:t>activiteitsdiagrammen</w:t>
      </w:r>
      <w:r w:rsidRPr="0099695F">
        <w:rPr>
          <w:i/>
          <w:iCs/>
        </w:rPr>
        <w:t xml:space="preserve"> voor processen, </w:t>
      </w:r>
      <w:r w:rsidR="00497F2B">
        <w:rPr>
          <w:i/>
          <w:iCs/>
        </w:rPr>
        <w:t xml:space="preserve">BPMN, </w:t>
      </w:r>
      <w:r w:rsidR="007569EE">
        <w:rPr>
          <w:i/>
          <w:iCs/>
        </w:rPr>
        <w:t xml:space="preserve">toestandsdiagrammen </w:t>
      </w:r>
      <w:r w:rsidRPr="0099695F">
        <w:rPr>
          <w:i/>
          <w:iCs/>
        </w:rPr>
        <w:t>voor toestandsveranderingen, sequen</w:t>
      </w:r>
      <w:r w:rsidR="00012125">
        <w:rPr>
          <w:i/>
          <w:iCs/>
        </w:rPr>
        <w:t>tie</w:t>
      </w:r>
      <w:r w:rsidRPr="0099695F">
        <w:rPr>
          <w:i/>
          <w:iCs/>
        </w:rPr>
        <w:t>diagrammen…]</w:t>
      </w:r>
    </w:p>
    <w:p w14:paraId="7E4164A5" w14:textId="16C75222" w:rsidR="00FF78EC" w:rsidRDefault="46F07D55" w:rsidP="63D455AF">
      <w:pPr>
        <w:ind w:left="851"/>
      </w:pPr>
      <w:r>
        <w:rPr>
          <w:noProof/>
        </w:rPr>
        <w:drawing>
          <wp:inline distT="0" distB="0" distL="0" distR="0" wp14:anchorId="6D6A926C" wp14:editId="78FE1534">
            <wp:extent cx="2239298" cy="6576580"/>
            <wp:effectExtent l="0" t="0" r="0" b="0"/>
            <wp:docPr id="888703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3874" name="Picture 888703874"/>
                    <pic:cNvPicPr/>
                  </pic:nvPicPr>
                  <pic:blipFill>
                    <a:blip r:embed="rId11">
                      <a:extLst>
                        <a:ext uri="{28A0092B-C50C-407E-A947-70E740481C1C}">
                          <a14:useLocalDpi xmlns:a14="http://schemas.microsoft.com/office/drawing/2010/main"/>
                        </a:ext>
                      </a:extLst>
                    </a:blip>
                    <a:stretch>
                      <a:fillRect/>
                    </a:stretch>
                  </pic:blipFill>
                  <pic:spPr>
                    <a:xfrm>
                      <a:off x="0" y="0"/>
                      <a:ext cx="2239298" cy="6576580"/>
                    </a:xfrm>
                    <a:prstGeom prst="rect">
                      <a:avLst/>
                    </a:prstGeom>
                  </pic:spPr>
                </pic:pic>
              </a:graphicData>
            </a:graphic>
          </wp:inline>
        </w:drawing>
      </w:r>
    </w:p>
    <w:p w14:paraId="772CB65A" w14:textId="0CEC2438" w:rsidR="00FF78EC" w:rsidRDefault="00FF78EC" w:rsidP="00DC223D">
      <w:pPr>
        <w:pStyle w:val="Kop1"/>
      </w:pPr>
      <w:bookmarkStart w:id="17" w:name="_Toc378765632"/>
      <w:bookmarkStart w:id="18" w:name="_Toc244169756"/>
      <w:r w:rsidRPr="00DC223D">
        <w:t>Situatie To-Be</w:t>
      </w:r>
      <w:bookmarkEnd w:id="17"/>
      <w:bookmarkEnd w:id="18"/>
    </w:p>
    <w:p w14:paraId="1D809477" w14:textId="011A1F17" w:rsidR="00012125" w:rsidRPr="00012125" w:rsidRDefault="00012125" w:rsidP="00012125">
      <w:pPr>
        <w:pStyle w:val="Plattetekstinspringen"/>
        <w:ind w:left="1555"/>
      </w:pPr>
      <w:r w:rsidRPr="0099695F">
        <w:rPr>
          <w:i/>
          <w:iCs/>
        </w:rPr>
        <w:t>[</w:t>
      </w:r>
      <w:r>
        <w:rPr>
          <w:i/>
          <w:iCs/>
        </w:rPr>
        <w:t>Wat ga je juist make</w:t>
      </w:r>
      <w:r w:rsidR="00943F57">
        <w:rPr>
          <w:i/>
          <w:iCs/>
        </w:rPr>
        <w:t>n</w:t>
      </w:r>
      <w:r w:rsidR="00521E5A">
        <w:rPr>
          <w:i/>
          <w:iCs/>
        </w:rPr>
        <w:t>?</w:t>
      </w:r>
      <w:r w:rsidR="00943F57">
        <w:rPr>
          <w:i/>
          <w:iCs/>
        </w:rPr>
        <w:t xml:space="preserve"> Indien je Agile werkt, kan je de Epics beschrijven, het Minimal Viable Product,  …</w:t>
      </w:r>
      <w:r w:rsidR="002D6B3B">
        <w:rPr>
          <w:i/>
          <w:iCs/>
        </w:rPr>
        <w:t xml:space="preserve"> Leg duidelijk het verschil uit met de As-Is situatie door bv. </w:t>
      </w:r>
      <w:r w:rsidR="0098067C">
        <w:rPr>
          <w:i/>
          <w:iCs/>
        </w:rPr>
        <w:t>het nieuwe proces uit te tekenen.</w:t>
      </w:r>
      <w:r w:rsidR="00497F2B">
        <w:rPr>
          <w:i/>
          <w:iCs/>
        </w:rPr>
        <w:t xml:space="preserve"> Een activiteitsdiagram van To-Be </w:t>
      </w:r>
      <w:r w:rsidR="00945CA3">
        <w:rPr>
          <w:i/>
          <w:iCs/>
        </w:rPr>
        <w:t>kan beschrijven welk stuk er anders is dan in het activiteitsdiagram van de As-Is.</w:t>
      </w:r>
      <w:r w:rsidRPr="0099695F">
        <w:rPr>
          <w:i/>
          <w:iCs/>
        </w:rPr>
        <w:t>]</w:t>
      </w:r>
    </w:p>
    <w:p w14:paraId="110C9BBD" w14:textId="6E786B50" w:rsidR="4AAE9755" w:rsidRDefault="5BB54389" w:rsidP="4AAE9755">
      <w:pPr>
        <w:pStyle w:val="Plattetekstinspringen"/>
        <w:numPr>
          <w:ilvl w:val="0"/>
          <w:numId w:val="16"/>
        </w:numPr>
        <w:rPr>
          <w:i/>
          <w:iCs/>
        </w:rPr>
      </w:pPr>
      <w:r w:rsidRPr="7A22973C">
        <w:rPr>
          <w:i/>
          <w:iCs/>
        </w:rPr>
        <w:t xml:space="preserve">Je begint voor de </w:t>
      </w:r>
      <w:r w:rsidRPr="3523E615">
        <w:rPr>
          <w:i/>
          <w:iCs/>
        </w:rPr>
        <w:t xml:space="preserve">Phanom </w:t>
      </w:r>
      <w:r w:rsidR="59835109" w:rsidRPr="7729D96B">
        <w:rPr>
          <w:i/>
          <w:iCs/>
        </w:rPr>
        <w:t>R</w:t>
      </w:r>
      <w:r w:rsidRPr="7729D96B">
        <w:rPr>
          <w:i/>
          <w:iCs/>
        </w:rPr>
        <w:t>ung</w:t>
      </w:r>
      <w:r w:rsidRPr="3523E615">
        <w:rPr>
          <w:i/>
          <w:iCs/>
        </w:rPr>
        <w:t xml:space="preserve"> waar je </w:t>
      </w:r>
      <w:r w:rsidRPr="4BC832C1">
        <w:rPr>
          <w:i/>
          <w:iCs/>
        </w:rPr>
        <w:t xml:space="preserve">de </w:t>
      </w:r>
      <w:r w:rsidRPr="3EFBF191">
        <w:rPr>
          <w:i/>
          <w:iCs/>
        </w:rPr>
        <w:t xml:space="preserve">zon door de 15 </w:t>
      </w:r>
      <w:r w:rsidRPr="52A58000">
        <w:rPr>
          <w:i/>
          <w:iCs/>
        </w:rPr>
        <w:t xml:space="preserve">poorten </w:t>
      </w:r>
      <w:r w:rsidRPr="017A403B">
        <w:rPr>
          <w:i/>
          <w:iCs/>
        </w:rPr>
        <w:t xml:space="preserve">kan zien </w:t>
      </w:r>
      <w:r w:rsidRPr="71361D52">
        <w:rPr>
          <w:i/>
          <w:iCs/>
        </w:rPr>
        <w:t>schijnen</w:t>
      </w:r>
    </w:p>
    <w:p w14:paraId="53B23079" w14:textId="03BDD75A" w:rsidR="0A1D16B0" w:rsidRDefault="3EE2778A" w:rsidP="0A1D16B0">
      <w:pPr>
        <w:pStyle w:val="Plattetekstinspringen"/>
        <w:numPr>
          <w:ilvl w:val="0"/>
          <w:numId w:val="16"/>
        </w:numPr>
        <w:rPr>
          <w:i/>
          <w:iCs/>
        </w:rPr>
      </w:pPr>
      <w:r w:rsidRPr="198D10B1">
        <w:rPr>
          <w:i/>
          <w:iCs/>
        </w:rPr>
        <w:t xml:space="preserve">Je wandelt in </w:t>
      </w:r>
      <w:r w:rsidRPr="5E94C2A6">
        <w:rPr>
          <w:i/>
          <w:iCs/>
        </w:rPr>
        <w:t xml:space="preserve">de Phanom </w:t>
      </w:r>
      <w:r w:rsidR="6E12601E" w:rsidRPr="7729D96B">
        <w:rPr>
          <w:i/>
          <w:iCs/>
        </w:rPr>
        <w:t>R</w:t>
      </w:r>
      <w:r w:rsidRPr="7729D96B">
        <w:rPr>
          <w:i/>
          <w:iCs/>
        </w:rPr>
        <w:t>ung</w:t>
      </w:r>
      <w:r w:rsidRPr="5E94C2A6">
        <w:rPr>
          <w:i/>
          <w:iCs/>
        </w:rPr>
        <w:t xml:space="preserve"> waar je </w:t>
      </w:r>
      <w:r w:rsidRPr="6A1E6452">
        <w:rPr>
          <w:i/>
          <w:iCs/>
        </w:rPr>
        <w:t xml:space="preserve">de verschillende </w:t>
      </w:r>
      <w:r w:rsidR="4D0F0A26" w:rsidRPr="50E8275C">
        <w:rPr>
          <w:i/>
          <w:iCs/>
        </w:rPr>
        <w:t>aspecten van de cultuur</w:t>
      </w:r>
      <w:r w:rsidRPr="2AF763EB">
        <w:rPr>
          <w:i/>
          <w:iCs/>
        </w:rPr>
        <w:t xml:space="preserve"> kan </w:t>
      </w:r>
      <w:r w:rsidR="624C8192" w:rsidRPr="69D7150E">
        <w:rPr>
          <w:i/>
          <w:iCs/>
        </w:rPr>
        <w:t>bekijken</w:t>
      </w:r>
      <w:r w:rsidRPr="53455D42">
        <w:rPr>
          <w:i/>
          <w:iCs/>
        </w:rPr>
        <w:t>,</w:t>
      </w:r>
      <w:r w:rsidRPr="181B82B0">
        <w:rPr>
          <w:i/>
          <w:iCs/>
        </w:rPr>
        <w:t xml:space="preserve"> zoals</w:t>
      </w:r>
      <w:r w:rsidRPr="53455D42">
        <w:rPr>
          <w:i/>
          <w:iCs/>
        </w:rPr>
        <w:t xml:space="preserve"> de kledij</w:t>
      </w:r>
      <w:r w:rsidRPr="666C69C7">
        <w:rPr>
          <w:i/>
          <w:iCs/>
        </w:rPr>
        <w:t>, de instrumenten</w:t>
      </w:r>
      <w:r w:rsidRPr="7E856D6B">
        <w:rPr>
          <w:i/>
          <w:iCs/>
        </w:rPr>
        <w:t>,</w:t>
      </w:r>
      <w:r w:rsidRPr="666C69C7">
        <w:rPr>
          <w:i/>
          <w:iCs/>
        </w:rPr>
        <w:t xml:space="preserve"> enz.</w:t>
      </w:r>
      <w:r w:rsidRPr="6FA7BA45">
        <w:rPr>
          <w:i/>
          <w:iCs/>
        </w:rPr>
        <w:t xml:space="preserve"> </w:t>
      </w:r>
    </w:p>
    <w:p w14:paraId="128B0D17" w14:textId="4CB1AD10" w:rsidR="3EE2778A" w:rsidRDefault="3EE2778A" w:rsidP="30690E62">
      <w:pPr>
        <w:pStyle w:val="Plattetekstinspringen"/>
        <w:numPr>
          <w:ilvl w:val="0"/>
          <w:numId w:val="16"/>
        </w:numPr>
        <w:rPr>
          <w:i/>
        </w:rPr>
      </w:pPr>
      <w:r w:rsidRPr="30690E62">
        <w:rPr>
          <w:i/>
          <w:iCs/>
        </w:rPr>
        <w:t xml:space="preserve">Wanneer je uit </w:t>
      </w:r>
      <w:r w:rsidRPr="0A2C00F8">
        <w:rPr>
          <w:i/>
          <w:iCs/>
        </w:rPr>
        <w:t xml:space="preserve">de Phanom </w:t>
      </w:r>
      <w:r w:rsidR="2F33868A" w:rsidRPr="7729D96B">
        <w:rPr>
          <w:i/>
          <w:iCs/>
        </w:rPr>
        <w:t>R</w:t>
      </w:r>
      <w:r w:rsidRPr="7729D96B">
        <w:rPr>
          <w:i/>
          <w:iCs/>
        </w:rPr>
        <w:t>ung wandel</w:t>
      </w:r>
      <w:r w:rsidR="79C48BCD" w:rsidRPr="7729D96B">
        <w:rPr>
          <w:i/>
          <w:iCs/>
        </w:rPr>
        <w:t>t</w:t>
      </w:r>
      <w:r w:rsidRPr="1A6E0AB9">
        <w:rPr>
          <w:i/>
          <w:iCs/>
        </w:rPr>
        <w:t xml:space="preserve"> wordt het nacht </w:t>
      </w:r>
      <w:r w:rsidRPr="45039309">
        <w:rPr>
          <w:i/>
          <w:iCs/>
        </w:rPr>
        <w:t xml:space="preserve">met een </w:t>
      </w:r>
      <w:r w:rsidRPr="7EE20B40">
        <w:rPr>
          <w:i/>
          <w:iCs/>
        </w:rPr>
        <w:t xml:space="preserve">overgang waarna </w:t>
      </w:r>
      <w:r w:rsidRPr="4EF35FB8">
        <w:rPr>
          <w:i/>
          <w:iCs/>
        </w:rPr>
        <w:t xml:space="preserve">je het </w:t>
      </w:r>
      <w:r w:rsidR="321FEF61" w:rsidRPr="7729D96B">
        <w:rPr>
          <w:i/>
          <w:iCs/>
        </w:rPr>
        <w:t>P</w:t>
      </w:r>
      <w:r w:rsidRPr="7729D96B">
        <w:rPr>
          <w:i/>
          <w:iCs/>
        </w:rPr>
        <w:t xml:space="preserve">hanom </w:t>
      </w:r>
      <w:r w:rsidR="4A0478E3" w:rsidRPr="7729D96B">
        <w:rPr>
          <w:i/>
          <w:iCs/>
        </w:rPr>
        <w:t>R</w:t>
      </w:r>
      <w:r w:rsidRPr="7729D96B">
        <w:rPr>
          <w:i/>
          <w:iCs/>
        </w:rPr>
        <w:t>ung</w:t>
      </w:r>
      <w:r w:rsidRPr="4EF35FB8">
        <w:rPr>
          <w:i/>
          <w:iCs/>
        </w:rPr>
        <w:t xml:space="preserve"> festival </w:t>
      </w:r>
      <w:r w:rsidRPr="601ABAC0">
        <w:rPr>
          <w:i/>
          <w:iCs/>
        </w:rPr>
        <w:t xml:space="preserve">in al zijn glorie kan </w:t>
      </w:r>
      <w:r w:rsidRPr="0D54B74F">
        <w:rPr>
          <w:i/>
          <w:iCs/>
        </w:rPr>
        <w:t xml:space="preserve">beleven. </w:t>
      </w:r>
      <w:r w:rsidRPr="6495F5B7">
        <w:rPr>
          <w:i/>
          <w:iCs/>
        </w:rPr>
        <w:t xml:space="preserve">Tijdens dit evenement kan je verschillende </w:t>
      </w:r>
      <w:r w:rsidR="73A26F10" w:rsidRPr="5D756C4B">
        <w:rPr>
          <w:i/>
          <w:iCs/>
        </w:rPr>
        <w:t xml:space="preserve">spellen </w:t>
      </w:r>
      <w:r w:rsidR="73A26F10" w:rsidRPr="0CE6CE36">
        <w:rPr>
          <w:i/>
          <w:iCs/>
        </w:rPr>
        <w:t xml:space="preserve">spelen en kijken </w:t>
      </w:r>
      <w:r w:rsidR="73A26F10" w:rsidRPr="6E7056CC">
        <w:rPr>
          <w:i/>
          <w:iCs/>
        </w:rPr>
        <w:t xml:space="preserve">naar </w:t>
      </w:r>
      <w:r w:rsidR="73A26F10" w:rsidRPr="39D8BCE1">
        <w:rPr>
          <w:i/>
          <w:iCs/>
        </w:rPr>
        <w:t xml:space="preserve">het festival </w:t>
      </w:r>
      <w:r w:rsidR="73A26F10" w:rsidRPr="2829AFD6">
        <w:rPr>
          <w:i/>
          <w:iCs/>
        </w:rPr>
        <w:t>zelf</w:t>
      </w:r>
      <w:r w:rsidR="02FE09DA" w:rsidRPr="2829AFD6">
        <w:rPr>
          <w:i/>
          <w:iCs/>
        </w:rPr>
        <w:t xml:space="preserve">. </w:t>
      </w:r>
      <w:r w:rsidR="02FE09DA" w:rsidRPr="0A07A2A4">
        <w:rPr>
          <w:i/>
          <w:iCs/>
        </w:rPr>
        <w:t xml:space="preserve">Allemaal terwijl er kleine markt kraampjes staan </w:t>
      </w:r>
      <w:r w:rsidR="02FE09DA" w:rsidRPr="5150D0CD">
        <w:rPr>
          <w:i/>
          <w:iCs/>
        </w:rPr>
        <w:t xml:space="preserve">met </w:t>
      </w:r>
      <w:r w:rsidR="02FE09DA" w:rsidRPr="00C076B4">
        <w:rPr>
          <w:i/>
          <w:iCs/>
        </w:rPr>
        <w:t xml:space="preserve">traditionele gerechten </w:t>
      </w:r>
      <w:r w:rsidR="02FE09DA" w:rsidRPr="59019BE0">
        <w:rPr>
          <w:i/>
          <w:iCs/>
        </w:rPr>
        <w:t xml:space="preserve">uit </w:t>
      </w:r>
      <w:r w:rsidR="29591DE1" w:rsidRPr="7729D96B">
        <w:rPr>
          <w:i/>
          <w:iCs/>
        </w:rPr>
        <w:t>Thailand</w:t>
      </w:r>
      <w:r w:rsidR="02FE09DA" w:rsidRPr="7729D96B">
        <w:rPr>
          <w:i/>
          <w:iCs/>
        </w:rPr>
        <w:t>.</w:t>
      </w:r>
    </w:p>
    <w:p w14:paraId="4A7FF397" w14:textId="58EF966E" w:rsidR="04A6894B" w:rsidRDefault="04A6894B" w:rsidP="69D7150E">
      <w:pPr>
        <w:pStyle w:val="Plattetekstinspringen"/>
        <w:ind w:left="1915"/>
      </w:pPr>
      <w:r w:rsidRPr="4D21D502">
        <w:rPr>
          <w:i/>
          <w:iCs/>
        </w:rPr>
        <w:t xml:space="preserve">Dit zorgt ervoor dat </w:t>
      </w:r>
      <w:r w:rsidRPr="68FD59F9">
        <w:rPr>
          <w:i/>
          <w:iCs/>
        </w:rPr>
        <w:t xml:space="preserve">je een toffe </w:t>
      </w:r>
      <w:r w:rsidRPr="197D620F">
        <w:rPr>
          <w:i/>
          <w:iCs/>
        </w:rPr>
        <w:t>en leerijke</w:t>
      </w:r>
      <w:r w:rsidRPr="68FD59F9">
        <w:rPr>
          <w:i/>
          <w:iCs/>
        </w:rPr>
        <w:t xml:space="preserve"> </w:t>
      </w:r>
      <w:r w:rsidRPr="5B595DEA">
        <w:rPr>
          <w:i/>
          <w:iCs/>
        </w:rPr>
        <w:t xml:space="preserve">ervaring </w:t>
      </w:r>
      <w:r w:rsidRPr="197D620F">
        <w:rPr>
          <w:i/>
          <w:iCs/>
        </w:rPr>
        <w:t xml:space="preserve">hebt </w:t>
      </w:r>
      <w:r w:rsidRPr="76DF9204">
        <w:rPr>
          <w:i/>
          <w:iCs/>
        </w:rPr>
        <w:t xml:space="preserve">in de virtuele </w:t>
      </w:r>
      <w:r w:rsidRPr="360908B3">
        <w:rPr>
          <w:i/>
          <w:iCs/>
        </w:rPr>
        <w:t>Phanom</w:t>
      </w:r>
      <w:r w:rsidRPr="49D0CEBD">
        <w:rPr>
          <w:i/>
          <w:iCs/>
        </w:rPr>
        <w:t xml:space="preserve"> Rung</w:t>
      </w:r>
    </w:p>
    <w:p w14:paraId="430C9032" w14:textId="464BC3FF" w:rsidR="0268952E" w:rsidRDefault="40AED176" w:rsidP="50E35C2C">
      <w:pPr>
        <w:pStyle w:val="Plattetekstinspringen"/>
        <w:ind w:left="0"/>
      </w:pPr>
      <w:r>
        <w:rPr>
          <w:noProof/>
        </w:rPr>
        <w:drawing>
          <wp:inline distT="0" distB="0" distL="0" distR="0" wp14:anchorId="6CB3BB60" wp14:editId="2913C0FF">
            <wp:extent cx="5139159" cy="5305787"/>
            <wp:effectExtent l="0" t="0" r="0" b="0"/>
            <wp:docPr id="1242196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6419" name="Picture 1242196419"/>
                    <pic:cNvPicPr/>
                  </pic:nvPicPr>
                  <pic:blipFill>
                    <a:blip r:embed="rId12">
                      <a:extLst>
                        <a:ext uri="{28A0092B-C50C-407E-A947-70E740481C1C}">
                          <a14:useLocalDpi xmlns:a14="http://schemas.microsoft.com/office/drawing/2010/main"/>
                        </a:ext>
                      </a:extLst>
                    </a:blip>
                    <a:stretch>
                      <a:fillRect/>
                    </a:stretch>
                  </pic:blipFill>
                  <pic:spPr>
                    <a:xfrm>
                      <a:off x="0" y="0"/>
                      <a:ext cx="5139159" cy="5305787"/>
                    </a:xfrm>
                    <a:prstGeom prst="rect">
                      <a:avLst/>
                    </a:prstGeom>
                  </pic:spPr>
                </pic:pic>
              </a:graphicData>
            </a:graphic>
          </wp:inline>
        </w:drawing>
      </w:r>
    </w:p>
    <w:p w14:paraId="095C80FA" w14:textId="77777777" w:rsidR="00FF78EC" w:rsidRPr="0080240F" w:rsidRDefault="00FF78EC" w:rsidP="00DC223D">
      <w:pPr>
        <w:pStyle w:val="Kop2"/>
      </w:pPr>
      <w:bookmarkStart w:id="19" w:name="_Toc244169757"/>
      <w:r w:rsidRPr="0080240F">
        <w:t>Projectdefinitie</w:t>
      </w:r>
      <w:bookmarkEnd w:id="19"/>
    </w:p>
    <w:p w14:paraId="3CCCA80C" w14:textId="77777777" w:rsidR="00FF78EC" w:rsidRPr="00643E14" w:rsidRDefault="00FF78EC" w:rsidP="00672D70">
      <w:pPr>
        <w:pStyle w:val="Kop2"/>
        <w:keepLines/>
        <w:numPr>
          <w:ilvl w:val="1"/>
          <w:numId w:val="0"/>
        </w:numPr>
        <w:tabs>
          <w:tab w:val="num" w:pos="2836"/>
        </w:tabs>
        <w:spacing w:before="240" w:after="160" w:line="240" w:lineRule="auto"/>
        <w:ind w:left="1559" w:hanging="851"/>
        <w:jc w:val="left"/>
        <w:rPr>
          <w:sz w:val="22"/>
        </w:rPr>
      </w:pPr>
      <w:bookmarkStart w:id="20" w:name="_Toc29979092"/>
      <w:bookmarkStart w:id="21" w:name="_Toc378765633"/>
      <w:bookmarkStart w:id="22" w:name="_Toc244169758"/>
      <w:r w:rsidRPr="00643E14">
        <w:rPr>
          <w:sz w:val="22"/>
        </w:rPr>
        <w:t>Doelstelling</w:t>
      </w:r>
      <w:bookmarkEnd w:id="20"/>
      <w:bookmarkEnd w:id="21"/>
      <w:bookmarkEnd w:id="22"/>
    </w:p>
    <w:p w14:paraId="1257BB2A" w14:textId="07404AF5" w:rsidR="00FF78EC" w:rsidRDefault="00FF78EC" w:rsidP="00672D70">
      <w:pPr>
        <w:pStyle w:val="Plattetekstinspringen"/>
        <w:ind w:left="1555"/>
        <w:rPr>
          <w:i/>
          <w:iCs/>
        </w:rPr>
      </w:pPr>
      <w:r w:rsidRPr="0099695F">
        <w:rPr>
          <w:i/>
          <w:iCs/>
        </w:rPr>
        <w:t>[Uitschrijven van de doelstellingen van het voorgestelde project]</w:t>
      </w:r>
    </w:p>
    <w:p w14:paraId="27AAD2D7" w14:textId="13DE9E1C" w:rsidR="00EC7595" w:rsidRDefault="00381FC2" w:rsidP="00966AB8">
      <w:pPr>
        <w:pStyle w:val="Plattetekstinspringen"/>
        <w:numPr>
          <w:ilvl w:val="0"/>
          <w:numId w:val="15"/>
        </w:numPr>
        <w:rPr>
          <w:i/>
          <w:iCs/>
        </w:rPr>
      </w:pPr>
      <w:r>
        <w:rPr>
          <w:i/>
          <w:iCs/>
        </w:rPr>
        <w:t>Het ontwikkelingen</w:t>
      </w:r>
      <w:r w:rsidR="00AC525C">
        <w:rPr>
          <w:i/>
          <w:iCs/>
        </w:rPr>
        <w:t xml:space="preserve"> van een immersieve virtual reality applicatie die </w:t>
      </w:r>
      <w:r w:rsidR="00E27470">
        <w:rPr>
          <w:i/>
          <w:iCs/>
        </w:rPr>
        <w:t xml:space="preserve">het Phanom Rung festival </w:t>
      </w:r>
      <w:r w:rsidR="00EF27B9">
        <w:rPr>
          <w:i/>
          <w:iCs/>
        </w:rPr>
        <w:t xml:space="preserve">in </w:t>
      </w:r>
      <w:r w:rsidR="00F73848">
        <w:rPr>
          <w:i/>
          <w:iCs/>
        </w:rPr>
        <w:t>Thailand</w:t>
      </w:r>
      <w:r w:rsidR="002B6D29">
        <w:rPr>
          <w:i/>
          <w:iCs/>
        </w:rPr>
        <w:t xml:space="preserve"> </w:t>
      </w:r>
      <w:r w:rsidR="00CD5137">
        <w:rPr>
          <w:i/>
          <w:iCs/>
        </w:rPr>
        <w:t xml:space="preserve">digitaal tot leven </w:t>
      </w:r>
      <w:r w:rsidR="00B9688E">
        <w:rPr>
          <w:i/>
          <w:iCs/>
        </w:rPr>
        <w:t>brengt</w:t>
      </w:r>
      <w:r w:rsidR="008D65A7">
        <w:rPr>
          <w:i/>
          <w:iCs/>
        </w:rPr>
        <w:t>.</w:t>
      </w:r>
    </w:p>
    <w:p w14:paraId="4C9C641A" w14:textId="2F96B1E6" w:rsidR="008D65A7" w:rsidRDefault="00EC1570" w:rsidP="00966AB8">
      <w:pPr>
        <w:pStyle w:val="Plattetekstinspringen"/>
        <w:numPr>
          <w:ilvl w:val="0"/>
          <w:numId w:val="15"/>
        </w:numPr>
        <w:rPr>
          <w:i/>
          <w:iCs/>
        </w:rPr>
      </w:pPr>
      <w:r>
        <w:rPr>
          <w:i/>
          <w:iCs/>
        </w:rPr>
        <w:t xml:space="preserve">Lokale </w:t>
      </w:r>
      <w:r w:rsidR="0095512B">
        <w:rPr>
          <w:i/>
          <w:iCs/>
        </w:rPr>
        <w:t>cultuur versterken en duurzaam toerisme</w:t>
      </w:r>
      <w:r w:rsidR="002C7F1C">
        <w:rPr>
          <w:i/>
          <w:iCs/>
        </w:rPr>
        <w:t xml:space="preserve"> vergroten door Thais</w:t>
      </w:r>
      <w:r w:rsidR="00C2015C">
        <w:rPr>
          <w:i/>
          <w:iCs/>
        </w:rPr>
        <w:t xml:space="preserve"> cultuur er</w:t>
      </w:r>
      <w:r w:rsidR="00F716C8">
        <w:rPr>
          <w:i/>
          <w:iCs/>
        </w:rPr>
        <w:t xml:space="preserve">fgoed te </w:t>
      </w:r>
      <w:r w:rsidR="00AF7E06">
        <w:rPr>
          <w:i/>
          <w:iCs/>
        </w:rPr>
        <w:t>verbinden</w:t>
      </w:r>
      <w:r w:rsidR="0028323A">
        <w:rPr>
          <w:i/>
          <w:iCs/>
        </w:rPr>
        <w:t xml:space="preserve"> met een wereldwijd pub</w:t>
      </w:r>
      <w:r w:rsidR="00BC5435">
        <w:rPr>
          <w:i/>
          <w:iCs/>
        </w:rPr>
        <w:t>liek</w:t>
      </w:r>
      <w:r w:rsidR="00727942">
        <w:rPr>
          <w:i/>
          <w:iCs/>
        </w:rPr>
        <w:t>.</w:t>
      </w:r>
    </w:p>
    <w:p w14:paraId="67DF827C" w14:textId="30748D1E" w:rsidR="002531E1" w:rsidRPr="00AA2B1D" w:rsidRDefault="00D324F0" w:rsidP="00AA2B1D">
      <w:pPr>
        <w:pStyle w:val="Plattetekstinspringen"/>
        <w:numPr>
          <w:ilvl w:val="0"/>
          <w:numId w:val="15"/>
        </w:numPr>
        <w:rPr>
          <w:i/>
          <w:iCs/>
          <w:lang w:val="nl-BE"/>
        </w:rPr>
      </w:pPr>
      <w:r w:rsidRPr="008E1405">
        <w:rPr>
          <w:i/>
          <w:iCs/>
          <w:lang w:val="nl-BE"/>
        </w:rPr>
        <w:t xml:space="preserve">De Thaise </w:t>
      </w:r>
      <w:r w:rsidR="0002379F" w:rsidRPr="008E1405">
        <w:rPr>
          <w:i/>
          <w:iCs/>
          <w:lang w:val="nl-BE"/>
        </w:rPr>
        <w:t>‘</w:t>
      </w:r>
      <w:r w:rsidRPr="008E1405">
        <w:rPr>
          <w:i/>
          <w:iCs/>
          <w:lang w:val="nl-BE"/>
        </w:rPr>
        <w:t>5F</w:t>
      </w:r>
      <w:r w:rsidR="0002379F" w:rsidRPr="008E1405">
        <w:rPr>
          <w:i/>
          <w:iCs/>
          <w:lang w:val="nl-BE"/>
        </w:rPr>
        <w:t>’ str</w:t>
      </w:r>
      <w:r w:rsidR="000B6544" w:rsidRPr="008E1405">
        <w:rPr>
          <w:i/>
          <w:iCs/>
          <w:lang w:val="nl-BE"/>
        </w:rPr>
        <w:t>ategie</w:t>
      </w:r>
      <w:r w:rsidR="00005BD0" w:rsidRPr="008E1405">
        <w:rPr>
          <w:i/>
          <w:iCs/>
          <w:lang w:val="nl-BE"/>
        </w:rPr>
        <w:t xml:space="preserve"> (</w:t>
      </w:r>
      <w:r w:rsidR="00FA42D3" w:rsidRPr="008E1405">
        <w:rPr>
          <w:i/>
          <w:iCs/>
          <w:lang w:val="nl-BE"/>
        </w:rPr>
        <w:t xml:space="preserve">Food, Film, </w:t>
      </w:r>
      <w:r w:rsidR="00563A7E" w:rsidRPr="008E1405">
        <w:rPr>
          <w:i/>
          <w:iCs/>
          <w:lang w:val="nl-BE"/>
        </w:rPr>
        <w:t>Fashion, Figh</w:t>
      </w:r>
      <w:r w:rsidR="00DC052D" w:rsidRPr="008E1405">
        <w:rPr>
          <w:i/>
          <w:iCs/>
          <w:lang w:val="nl-BE"/>
        </w:rPr>
        <w:t>ting</w:t>
      </w:r>
      <w:r w:rsidR="00142BF8" w:rsidRPr="008E1405">
        <w:rPr>
          <w:i/>
          <w:iCs/>
          <w:lang w:val="nl-BE"/>
        </w:rPr>
        <w:t xml:space="preserve"> en Festival)</w:t>
      </w:r>
      <w:r w:rsidR="00B46867" w:rsidRPr="008E1405">
        <w:rPr>
          <w:i/>
          <w:iCs/>
          <w:lang w:val="nl-BE"/>
        </w:rPr>
        <w:t xml:space="preserve"> int</w:t>
      </w:r>
      <w:r w:rsidR="008E1405" w:rsidRPr="008E1405">
        <w:rPr>
          <w:i/>
          <w:iCs/>
          <w:lang w:val="nl-BE"/>
        </w:rPr>
        <w:t>egreren in een interactieve</w:t>
      </w:r>
      <w:r w:rsidR="00597822">
        <w:rPr>
          <w:i/>
          <w:iCs/>
          <w:lang w:val="nl-BE"/>
        </w:rPr>
        <w:t xml:space="preserve"> vir</w:t>
      </w:r>
      <w:r w:rsidR="004E5C87">
        <w:rPr>
          <w:i/>
          <w:iCs/>
          <w:lang w:val="nl-BE"/>
        </w:rPr>
        <w:t>tuele omgeving.</w:t>
      </w:r>
    </w:p>
    <w:p w14:paraId="4AB3F5D3" w14:textId="77777777" w:rsidR="00FF78EC" w:rsidRDefault="00FF78EC" w:rsidP="00672D70">
      <w:pPr>
        <w:pStyle w:val="Kop2"/>
        <w:keepLines/>
        <w:numPr>
          <w:ilvl w:val="1"/>
          <w:numId w:val="0"/>
        </w:numPr>
        <w:tabs>
          <w:tab w:val="num" w:pos="2836"/>
        </w:tabs>
        <w:spacing w:before="240" w:after="160" w:line="240" w:lineRule="auto"/>
        <w:ind w:left="1559" w:hanging="851"/>
        <w:jc w:val="left"/>
      </w:pPr>
      <w:bookmarkStart w:id="23" w:name="_Toc378765634"/>
      <w:bookmarkStart w:id="24" w:name="_Toc244169759"/>
      <w:r w:rsidRPr="00643E14">
        <w:rPr>
          <w:sz w:val="22"/>
        </w:rPr>
        <w:t>Scope</w:t>
      </w:r>
      <w:bookmarkEnd w:id="23"/>
      <w:bookmarkEnd w:id="24"/>
    </w:p>
    <w:p w14:paraId="74EA8900" w14:textId="77777777" w:rsidR="00FF78EC" w:rsidRPr="0099695F" w:rsidRDefault="00FF78EC" w:rsidP="00672D70">
      <w:pPr>
        <w:pStyle w:val="Plattetekstinspringen"/>
        <w:numPr>
          <w:ilvl w:val="0"/>
          <w:numId w:val="10"/>
        </w:numPr>
        <w:ind w:left="1569"/>
        <w:jc w:val="left"/>
        <w:rPr>
          <w:i/>
          <w:iCs/>
        </w:rPr>
      </w:pPr>
      <w:r w:rsidRPr="0099695F">
        <w:rPr>
          <w:i/>
          <w:iCs/>
        </w:rPr>
        <w:t>[Opsommen van de functionaliteit en onderdelen dit bij het uitvoeren van het project horen. Probeer dit zo sluitend mogelijk te doen, dit voorkomt discussies.]</w:t>
      </w:r>
    </w:p>
    <w:p w14:paraId="6496ADAC" w14:textId="77777777" w:rsidR="00FF78EC" w:rsidRDefault="00FF78EC" w:rsidP="00672D70">
      <w:pPr>
        <w:pStyle w:val="Plattetekstinspringen"/>
        <w:numPr>
          <w:ilvl w:val="0"/>
          <w:numId w:val="10"/>
        </w:numPr>
        <w:ind w:left="1569"/>
        <w:jc w:val="left"/>
        <w:rPr>
          <w:i/>
          <w:iCs/>
        </w:rPr>
      </w:pPr>
      <w:r w:rsidRPr="0099695F">
        <w:rPr>
          <w:i/>
          <w:iCs/>
        </w:rPr>
        <w:t>Maak assumpties indien nodig.</w:t>
      </w:r>
    </w:p>
    <w:p w14:paraId="61930A45" w14:textId="7958122E" w:rsidR="00847FE0" w:rsidRDefault="00847FE0" w:rsidP="00672D70">
      <w:pPr>
        <w:pStyle w:val="Plattetekstinspringen"/>
        <w:numPr>
          <w:ilvl w:val="0"/>
          <w:numId w:val="10"/>
        </w:numPr>
        <w:ind w:left="1569"/>
        <w:jc w:val="left"/>
        <w:rPr>
          <w:i/>
          <w:iCs/>
        </w:rPr>
      </w:pPr>
      <w:r>
        <w:rPr>
          <w:i/>
          <w:iCs/>
        </w:rPr>
        <w:t>Fun</w:t>
      </w:r>
      <w:r w:rsidR="008C712B">
        <w:rPr>
          <w:i/>
          <w:iCs/>
        </w:rPr>
        <w:t>ction</w:t>
      </w:r>
      <w:r w:rsidR="00A51064">
        <w:rPr>
          <w:i/>
          <w:iCs/>
        </w:rPr>
        <w:t>aliteiten</w:t>
      </w:r>
      <w:r w:rsidR="007413C8">
        <w:rPr>
          <w:i/>
          <w:iCs/>
        </w:rPr>
        <w:t xml:space="preserve"> en onderdelen</w:t>
      </w:r>
    </w:p>
    <w:p w14:paraId="1D280A8D" w14:textId="272D584A" w:rsidR="007413C8" w:rsidRDefault="00B0166B" w:rsidP="008551A9">
      <w:pPr>
        <w:pStyle w:val="Plattetekstinspringen"/>
        <w:numPr>
          <w:ilvl w:val="0"/>
          <w:numId w:val="10"/>
        </w:numPr>
        <w:jc w:val="left"/>
        <w:rPr>
          <w:i/>
          <w:iCs/>
        </w:rPr>
      </w:pPr>
      <w:r>
        <w:rPr>
          <w:i/>
          <w:iCs/>
        </w:rPr>
        <w:t>Het im</w:t>
      </w:r>
      <w:r w:rsidR="007B7697">
        <w:rPr>
          <w:i/>
          <w:iCs/>
        </w:rPr>
        <w:t>porteren</w:t>
      </w:r>
      <w:r w:rsidR="00B34E1C">
        <w:rPr>
          <w:i/>
          <w:iCs/>
        </w:rPr>
        <w:t>, opschonen en opti</w:t>
      </w:r>
      <w:r w:rsidR="00CD2F5D">
        <w:rPr>
          <w:i/>
          <w:iCs/>
        </w:rPr>
        <w:t xml:space="preserve">maliseren van de </w:t>
      </w:r>
      <w:r w:rsidR="00C670BD">
        <w:rPr>
          <w:i/>
          <w:iCs/>
        </w:rPr>
        <w:t>aangeleverde 3D-scans en meshes van de Thaise</w:t>
      </w:r>
      <w:r w:rsidR="006905D7">
        <w:rPr>
          <w:i/>
          <w:iCs/>
        </w:rPr>
        <w:t xml:space="preserve"> </w:t>
      </w:r>
      <w:r w:rsidR="00E27584">
        <w:rPr>
          <w:i/>
          <w:iCs/>
        </w:rPr>
        <w:t>partneruniversiteit</w:t>
      </w:r>
      <w:r w:rsidR="003A272F">
        <w:rPr>
          <w:i/>
          <w:iCs/>
        </w:rPr>
        <w:t>.</w:t>
      </w:r>
    </w:p>
    <w:p w14:paraId="7BCF0B39" w14:textId="4F43C053" w:rsidR="00E27584" w:rsidRDefault="00472A90" w:rsidP="008551A9">
      <w:pPr>
        <w:pStyle w:val="Plattetekstinspringen"/>
        <w:numPr>
          <w:ilvl w:val="0"/>
          <w:numId w:val="10"/>
        </w:numPr>
        <w:jc w:val="left"/>
        <w:rPr>
          <w:i/>
          <w:iCs/>
        </w:rPr>
      </w:pPr>
      <w:r>
        <w:rPr>
          <w:i/>
          <w:iCs/>
        </w:rPr>
        <w:t>Een gescript</w:t>
      </w:r>
      <w:r w:rsidR="00914BDB">
        <w:rPr>
          <w:i/>
          <w:iCs/>
        </w:rPr>
        <w:t>e geb</w:t>
      </w:r>
      <w:r w:rsidR="00E07918">
        <w:rPr>
          <w:i/>
          <w:iCs/>
        </w:rPr>
        <w:t xml:space="preserve">eurtenis </w:t>
      </w:r>
      <w:r w:rsidR="00C2498E">
        <w:rPr>
          <w:i/>
          <w:iCs/>
        </w:rPr>
        <w:t xml:space="preserve">voor </w:t>
      </w:r>
      <w:r w:rsidR="00D11D2D">
        <w:rPr>
          <w:i/>
          <w:iCs/>
        </w:rPr>
        <w:t>het</w:t>
      </w:r>
      <w:r w:rsidR="00325324">
        <w:rPr>
          <w:i/>
          <w:iCs/>
        </w:rPr>
        <w:t xml:space="preserve"> “Catch the sun</w:t>
      </w:r>
      <w:r w:rsidR="00950763">
        <w:rPr>
          <w:i/>
          <w:iCs/>
        </w:rPr>
        <w:t>” moment waarbij spelers het zonlicht ex</w:t>
      </w:r>
      <w:r w:rsidR="00271336">
        <w:rPr>
          <w:i/>
          <w:iCs/>
        </w:rPr>
        <w:t xml:space="preserve">act door de 15 deuropeningen van </w:t>
      </w:r>
      <w:r w:rsidR="005757BE">
        <w:rPr>
          <w:i/>
          <w:iCs/>
        </w:rPr>
        <w:t>de tempel zien schijnen.</w:t>
      </w:r>
    </w:p>
    <w:p w14:paraId="354CA565" w14:textId="7A6B45CB" w:rsidR="005757BE" w:rsidRDefault="00ED117B" w:rsidP="008551A9">
      <w:pPr>
        <w:pStyle w:val="Plattetekstinspringen"/>
        <w:numPr>
          <w:ilvl w:val="0"/>
          <w:numId w:val="10"/>
        </w:numPr>
        <w:jc w:val="left"/>
        <w:rPr>
          <w:i/>
          <w:iCs/>
        </w:rPr>
      </w:pPr>
      <w:r w:rsidRPr="00ED117B">
        <w:rPr>
          <w:i/>
          <w:iCs/>
        </w:rPr>
        <w:t>Implementatie van een VR-player controller met physics en interactiescripts, geprogrammeerd in C# via de Godot Engine, om soepele navigatie door de festivalomgeving mogelijk te maken.</w:t>
      </w:r>
    </w:p>
    <w:p w14:paraId="62BBD1AE" w14:textId="4D0E51F5" w:rsidR="00B4180C" w:rsidRDefault="00707F1D" w:rsidP="008551A9">
      <w:pPr>
        <w:pStyle w:val="Plattetekstinspringen"/>
        <w:numPr>
          <w:ilvl w:val="0"/>
          <w:numId w:val="10"/>
        </w:numPr>
        <w:jc w:val="left"/>
        <w:rPr>
          <w:i/>
          <w:iCs/>
        </w:rPr>
      </w:pPr>
      <w:r>
        <w:rPr>
          <w:i/>
          <w:iCs/>
        </w:rPr>
        <w:t>Inte</w:t>
      </w:r>
      <w:r w:rsidR="008E2881">
        <w:rPr>
          <w:i/>
          <w:iCs/>
        </w:rPr>
        <w:t xml:space="preserve">gratie van de </w:t>
      </w:r>
      <w:r w:rsidR="001C690D">
        <w:rPr>
          <w:i/>
          <w:iCs/>
        </w:rPr>
        <w:t>Thaise 5F-</w:t>
      </w:r>
      <w:r w:rsidR="00C93657">
        <w:rPr>
          <w:i/>
          <w:iCs/>
        </w:rPr>
        <w:t>cultuur via VR-elementen die de zintuigen prikkelen.</w:t>
      </w:r>
      <w:r w:rsidR="00C66C14">
        <w:rPr>
          <w:i/>
          <w:iCs/>
        </w:rPr>
        <w:t xml:space="preserve"> We maken dit praktisch met lokaal</w:t>
      </w:r>
      <w:r w:rsidR="002F2930">
        <w:rPr>
          <w:i/>
          <w:iCs/>
        </w:rPr>
        <w:t xml:space="preserve"> geluid</w:t>
      </w:r>
      <w:r w:rsidR="005A3508">
        <w:rPr>
          <w:i/>
          <w:iCs/>
        </w:rPr>
        <w:t xml:space="preserve">sontwerp, weergaves van </w:t>
      </w:r>
      <w:r w:rsidR="008640A0">
        <w:rPr>
          <w:i/>
          <w:iCs/>
        </w:rPr>
        <w:t>streekgerechten en interacties met tradi</w:t>
      </w:r>
      <w:r w:rsidR="007E6A1A">
        <w:rPr>
          <w:i/>
          <w:iCs/>
        </w:rPr>
        <w:t>tionele kle</w:t>
      </w:r>
      <w:r w:rsidR="00F40A88">
        <w:rPr>
          <w:i/>
          <w:iCs/>
        </w:rPr>
        <w:t>ding.</w:t>
      </w:r>
    </w:p>
    <w:p w14:paraId="51B940A8" w14:textId="7C650681" w:rsidR="003D5D38" w:rsidRPr="00080D1B" w:rsidRDefault="003D5D38" w:rsidP="00080D1B">
      <w:pPr>
        <w:pStyle w:val="Plattetekstinspringen"/>
        <w:ind w:left="0"/>
        <w:jc w:val="left"/>
        <w:rPr>
          <w:i/>
          <w:iCs/>
        </w:rPr>
      </w:pPr>
    </w:p>
    <w:p w14:paraId="7C28C2D0" w14:textId="1639349F" w:rsidR="003D5D38" w:rsidRDefault="00930A1A" w:rsidP="003D5D38">
      <w:pPr>
        <w:pStyle w:val="Plattetekstinspringen"/>
        <w:ind w:left="1209"/>
        <w:jc w:val="left"/>
        <w:rPr>
          <w:i/>
          <w:iCs/>
        </w:rPr>
      </w:pPr>
      <w:r w:rsidRPr="00133464">
        <w:rPr>
          <w:i/>
          <w:iCs/>
          <w:noProof/>
        </w:rPr>
        <w:drawing>
          <wp:anchor distT="0" distB="0" distL="114300" distR="114300" simplePos="0" relativeHeight="251658240" behindDoc="0" locked="0" layoutInCell="1" allowOverlap="1" wp14:anchorId="706455EF" wp14:editId="2BA471FC">
            <wp:simplePos x="0" y="0"/>
            <wp:positionH relativeFrom="margin">
              <wp:align>center</wp:align>
            </wp:positionH>
            <wp:positionV relativeFrom="paragraph">
              <wp:posOffset>340995</wp:posOffset>
            </wp:positionV>
            <wp:extent cx="4671060" cy="4175760"/>
            <wp:effectExtent l="0" t="0" r="0" b="0"/>
            <wp:wrapTopAndBottom/>
            <wp:docPr id="745659531" name="Afbeelding 1" descr="The diagram illustrates a VR application with features such as sun tracking, user interaction, and participation in virtual even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9531" name="Afbeelding 1" descr="The diagram illustrates a VR application with features such as sun tracking, user interaction, and participation in virtual events.&#10;&#10;Door AI gegenereerde inhoud is mogelijk onjuist."/>
                    <pic:cNvPicPr/>
                  </pic:nvPicPr>
                  <pic:blipFill rotWithShape="1">
                    <a:blip r:embed="rId13">
                      <a:extLst>
                        <a:ext uri="{28A0092B-C50C-407E-A947-70E740481C1C}">
                          <a14:useLocalDpi xmlns:a14="http://schemas.microsoft.com/office/drawing/2010/main" val="0"/>
                        </a:ext>
                      </a:extLst>
                    </a:blip>
                    <a:srcRect l="2030" t="5714" r="9130" b="7302"/>
                    <a:stretch>
                      <a:fillRect/>
                    </a:stretch>
                  </pic:blipFill>
                  <pic:spPr bwMode="auto">
                    <a:xfrm>
                      <a:off x="0" y="0"/>
                      <a:ext cx="4671060" cy="4175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5D38">
        <w:rPr>
          <w:i/>
          <w:iCs/>
        </w:rPr>
        <w:t>Use Case Diagram:</w:t>
      </w:r>
    </w:p>
    <w:p w14:paraId="6C433243" w14:textId="7AE999D6" w:rsidR="00133464" w:rsidRPr="0060076A" w:rsidRDefault="00133464" w:rsidP="00133464">
      <w:pPr>
        <w:pStyle w:val="Plattetekstinspringen"/>
        <w:jc w:val="left"/>
        <w:rPr>
          <w:i/>
          <w:iCs/>
        </w:rPr>
      </w:pPr>
    </w:p>
    <w:p w14:paraId="033DC4E9" w14:textId="4F51F538" w:rsidR="00FF78EC" w:rsidRPr="00643E14" w:rsidRDefault="00FF78EC" w:rsidP="00672D70">
      <w:pPr>
        <w:pStyle w:val="Kop2"/>
        <w:keepLines/>
        <w:numPr>
          <w:ilvl w:val="1"/>
          <w:numId w:val="0"/>
        </w:numPr>
        <w:tabs>
          <w:tab w:val="num" w:pos="2836"/>
        </w:tabs>
        <w:spacing w:before="240" w:after="160" w:line="240" w:lineRule="auto"/>
        <w:ind w:left="1559" w:hanging="851"/>
        <w:jc w:val="left"/>
        <w:rPr>
          <w:sz w:val="22"/>
        </w:rPr>
      </w:pPr>
      <w:bookmarkStart w:id="25" w:name="_Toc378765635"/>
      <w:bookmarkStart w:id="26" w:name="_Toc244169760"/>
      <w:r w:rsidRPr="00643E14">
        <w:rPr>
          <w:sz w:val="22"/>
        </w:rPr>
        <w:t>Niet in Scope</w:t>
      </w:r>
      <w:bookmarkEnd w:id="25"/>
      <w:bookmarkEnd w:id="26"/>
    </w:p>
    <w:p w14:paraId="73B7BFD6" w14:textId="04BBFB4E" w:rsidR="00FF78EC" w:rsidRDefault="00FF78EC" w:rsidP="00672D70">
      <w:pPr>
        <w:pStyle w:val="Plattetekstinspringen"/>
        <w:numPr>
          <w:ilvl w:val="0"/>
          <w:numId w:val="6"/>
        </w:numPr>
        <w:ind w:left="1560"/>
        <w:jc w:val="left"/>
        <w:rPr>
          <w:i/>
          <w:iCs/>
        </w:rPr>
      </w:pPr>
      <w:r w:rsidRPr="0099695F">
        <w:rPr>
          <w:i/>
          <w:iCs/>
        </w:rPr>
        <w:t xml:space="preserve">[Expliciet vernoemen wat niet tot de draagwijdte (scope) van het project hoort, bv. het aanleveren van onderdelen, </w:t>
      </w:r>
      <w:r w:rsidR="00945CA3">
        <w:rPr>
          <w:i/>
          <w:iCs/>
        </w:rPr>
        <w:t xml:space="preserve"> opleiding, maintenance</w:t>
      </w:r>
      <w:r w:rsidRPr="0099695F">
        <w:rPr>
          <w:i/>
          <w:iCs/>
        </w:rPr>
        <w:t>, onderhoud van servers</w:t>
      </w:r>
      <w:r w:rsidR="00945CA3">
        <w:rPr>
          <w:i/>
          <w:iCs/>
        </w:rPr>
        <w:t xml:space="preserve">, </w:t>
      </w:r>
      <w:r w:rsidRPr="0099695F">
        <w:rPr>
          <w:i/>
          <w:iCs/>
        </w:rPr>
        <w:t>…]</w:t>
      </w:r>
    </w:p>
    <w:p w14:paraId="33B3CBED" w14:textId="434C4875" w:rsidR="00C36742" w:rsidRDefault="004D19E3" w:rsidP="00672D70">
      <w:pPr>
        <w:pStyle w:val="Plattetekstinspringen"/>
        <w:numPr>
          <w:ilvl w:val="0"/>
          <w:numId w:val="6"/>
        </w:numPr>
        <w:ind w:left="1560"/>
        <w:jc w:val="left"/>
        <w:rPr>
          <w:i/>
          <w:iCs/>
        </w:rPr>
      </w:pPr>
      <w:r w:rsidRPr="004D19E3">
        <w:rPr>
          <w:b/>
          <w:bCs/>
          <w:i/>
          <w:iCs/>
        </w:rPr>
        <w:t>3D Scanning &amp; Fotogrammetrie:</w:t>
      </w:r>
      <w:r w:rsidRPr="004D19E3">
        <w:rPr>
          <w:i/>
          <w:iCs/>
        </w:rPr>
        <w:t xml:space="preserve"> Het op locatie inscannen van de Phanom Rung tempel of het fysiek modelleren van de basisarchitectuur vanaf nul</w:t>
      </w:r>
      <w:r>
        <w:rPr>
          <w:i/>
          <w:iCs/>
        </w:rPr>
        <w:t>.</w:t>
      </w:r>
    </w:p>
    <w:p w14:paraId="4CDCFDB8" w14:textId="188EB6B5" w:rsidR="00A84772" w:rsidRDefault="00A84772" w:rsidP="00672D70">
      <w:pPr>
        <w:pStyle w:val="Plattetekstinspringen"/>
        <w:numPr>
          <w:ilvl w:val="0"/>
          <w:numId w:val="6"/>
        </w:numPr>
        <w:ind w:left="1560"/>
        <w:jc w:val="left"/>
        <w:rPr>
          <w:i/>
          <w:iCs/>
        </w:rPr>
      </w:pPr>
      <w:r>
        <w:rPr>
          <w:b/>
          <w:bCs/>
          <w:i/>
          <w:iCs/>
        </w:rPr>
        <w:t>Mult</w:t>
      </w:r>
      <w:r w:rsidR="004F4103">
        <w:rPr>
          <w:b/>
          <w:bCs/>
          <w:i/>
          <w:iCs/>
        </w:rPr>
        <w:t xml:space="preserve">iplayer en </w:t>
      </w:r>
      <w:r w:rsidR="006B52FC">
        <w:rPr>
          <w:b/>
          <w:bCs/>
          <w:i/>
          <w:iCs/>
        </w:rPr>
        <w:t>sociale VR:</w:t>
      </w:r>
      <w:r w:rsidR="006B52FC">
        <w:rPr>
          <w:i/>
          <w:iCs/>
        </w:rPr>
        <w:t xml:space="preserve"> </w:t>
      </w:r>
      <w:r w:rsidR="00056120" w:rsidRPr="00056120">
        <w:rPr>
          <w:i/>
          <w:iCs/>
        </w:rPr>
        <w:t>Het ontwikkelen van een gedeelde virtuele omgeving. De applicatie wordt een singleplayer-ervaring; netwerkfuncties om samen met andere gebruikers tegelijkertijd het festival te bezoeken behoren niet tot de opdracht.</w:t>
      </w:r>
    </w:p>
    <w:p w14:paraId="15867F27" w14:textId="717648EE" w:rsidR="00056120" w:rsidRDefault="00DF7373" w:rsidP="00672D70">
      <w:pPr>
        <w:pStyle w:val="Plattetekstinspringen"/>
        <w:numPr>
          <w:ilvl w:val="0"/>
          <w:numId w:val="6"/>
        </w:numPr>
        <w:ind w:left="1560"/>
        <w:jc w:val="left"/>
        <w:rPr>
          <w:i/>
          <w:iCs/>
        </w:rPr>
      </w:pPr>
      <w:r w:rsidRPr="00DF7373">
        <w:rPr>
          <w:b/>
          <w:bCs/>
          <w:i/>
          <w:iCs/>
        </w:rPr>
        <w:t>Complexe Crowd Simulatie:</w:t>
      </w:r>
      <w:r w:rsidRPr="00DF7373">
        <w:rPr>
          <w:i/>
          <w:iCs/>
        </w:rPr>
        <w:t xml:space="preserve"> Het programmeren en animeren van een realistisch</w:t>
      </w:r>
      <w:r w:rsidR="00565594">
        <w:rPr>
          <w:i/>
          <w:iCs/>
        </w:rPr>
        <w:t>e</w:t>
      </w:r>
      <w:r w:rsidR="00282D37">
        <w:rPr>
          <w:i/>
          <w:iCs/>
        </w:rPr>
        <w:t xml:space="preserve"> </w:t>
      </w:r>
      <w:r w:rsidRPr="00DF7373">
        <w:rPr>
          <w:i/>
          <w:iCs/>
        </w:rPr>
        <w:t>drukke festivalmenigte metonafhankelijke AI. Dit vraagt te veel rekenkracht in VR en past niet binnen de tijdlijn.</w:t>
      </w:r>
    </w:p>
    <w:p w14:paraId="6B47607D" w14:textId="77777777" w:rsidR="00FF78EC" w:rsidRDefault="00FF78EC" w:rsidP="00FF78EC">
      <w:pPr>
        <w:pStyle w:val="Plattetekstinspringen"/>
        <w:ind w:left="2486"/>
      </w:pPr>
    </w:p>
    <w:p w14:paraId="2C4D93F9" w14:textId="77777777" w:rsidR="00FF78EC" w:rsidRDefault="00FF78EC" w:rsidP="00FF78EC">
      <w:pPr>
        <w:pStyle w:val="Plattetekstinspringen"/>
        <w:ind w:left="2486"/>
      </w:pPr>
    </w:p>
    <w:p w14:paraId="118962E1" w14:textId="2EB7BA9C" w:rsidR="00FF78EC" w:rsidRPr="00B43149" w:rsidRDefault="00FF78EC" w:rsidP="00DC223D">
      <w:pPr>
        <w:pStyle w:val="Kop1"/>
        <w:rPr>
          <w:lang w:val="en-US"/>
        </w:rPr>
      </w:pPr>
      <w:bookmarkStart w:id="27" w:name="_Toc378765636"/>
      <w:bookmarkStart w:id="28" w:name="_Toc244169761"/>
      <w:r w:rsidRPr="00B43149">
        <w:rPr>
          <w:lang w:val="en-US"/>
        </w:rPr>
        <w:t>Planning</w:t>
      </w:r>
      <w:bookmarkEnd w:id="27"/>
      <w:bookmarkEnd w:id="28"/>
    </w:p>
    <w:p w14:paraId="597EBDF9" w14:textId="36B9AD2F" w:rsidR="00943F57" w:rsidRDefault="00943F57" w:rsidP="00415B1A">
      <w:pPr>
        <w:pStyle w:val="Plattetekstinspringen"/>
        <w:rPr>
          <w:i/>
          <w:iCs/>
          <w:lang w:val="nl-BE"/>
        </w:rPr>
      </w:pPr>
      <w:r w:rsidRPr="00943F57">
        <w:rPr>
          <w:i/>
          <w:iCs/>
          <w:lang w:val="en-US"/>
        </w:rPr>
        <w:t xml:space="preserve">[Agile of Waterfall? Scrum of Kanban? </w:t>
      </w:r>
      <w:r w:rsidR="00DB2B76" w:rsidRPr="00650D14">
        <w:rPr>
          <w:i/>
          <w:iCs/>
          <w:lang w:val="nl-BE"/>
        </w:rPr>
        <w:t>Wekelijkse</w:t>
      </w:r>
      <w:r w:rsidR="00DB19E4">
        <w:rPr>
          <w:i/>
          <w:iCs/>
          <w:lang w:val="nl-BE"/>
        </w:rPr>
        <w:t xml:space="preserve"> </w:t>
      </w:r>
      <w:r w:rsidR="00DB2B76" w:rsidRPr="00650D14">
        <w:rPr>
          <w:i/>
          <w:iCs/>
          <w:lang w:val="nl-BE"/>
        </w:rPr>
        <w:t>sprints</w:t>
      </w:r>
      <w:r w:rsidR="00415B1A">
        <w:rPr>
          <w:i/>
          <w:iCs/>
          <w:lang w:val="nl-BE"/>
        </w:rPr>
        <w:t xml:space="preserve"> of per maand</w:t>
      </w:r>
      <w:r w:rsidR="00DB2B76" w:rsidRPr="00650D14">
        <w:rPr>
          <w:i/>
          <w:iCs/>
          <w:lang w:val="nl-BE"/>
        </w:rPr>
        <w:t xml:space="preserve">? Hoe omgaan met </w:t>
      </w:r>
      <w:r w:rsidR="00650D14" w:rsidRPr="00650D14">
        <w:rPr>
          <w:i/>
          <w:iCs/>
          <w:lang w:val="nl-BE"/>
        </w:rPr>
        <w:t>stories die niet goedgekeu</w:t>
      </w:r>
      <w:r w:rsidR="00D623BD">
        <w:rPr>
          <w:i/>
          <w:iCs/>
          <w:lang w:val="nl-BE"/>
        </w:rPr>
        <w:t>r</w:t>
      </w:r>
      <w:r w:rsidR="00650D14" w:rsidRPr="00650D14">
        <w:rPr>
          <w:i/>
          <w:iCs/>
          <w:lang w:val="nl-BE"/>
        </w:rPr>
        <w:t xml:space="preserve">d zijn op demo? </w:t>
      </w:r>
      <w:r w:rsidR="00650D14" w:rsidRPr="00FE2A1B">
        <w:rPr>
          <w:i/>
          <w:iCs/>
          <w:lang w:val="nl-BE"/>
        </w:rPr>
        <w:t>Welke tools om alles op te volgen?</w:t>
      </w:r>
      <w:r w:rsidRPr="00FE2A1B">
        <w:rPr>
          <w:i/>
          <w:iCs/>
          <w:lang w:val="nl-BE"/>
        </w:rPr>
        <w:t>]</w:t>
      </w:r>
    </w:p>
    <w:p w14:paraId="391A47EC" w14:textId="4CAD38FE" w:rsidR="00A10E86" w:rsidRDefault="00A10E86" w:rsidP="00415B1A">
      <w:pPr>
        <w:pStyle w:val="Plattetekstinspringen"/>
        <w:rPr>
          <w:i/>
          <w:iCs/>
        </w:rPr>
      </w:pPr>
      <w:r>
        <w:rPr>
          <w:i/>
          <w:iCs/>
          <w:lang w:val="nl-BE"/>
        </w:rPr>
        <w:t xml:space="preserve">Voor dit VR-project </w:t>
      </w:r>
      <w:r w:rsidR="00B5465F">
        <w:rPr>
          <w:i/>
          <w:iCs/>
          <w:lang w:val="nl-BE"/>
        </w:rPr>
        <w:t xml:space="preserve">zullen we </w:t>
      </w:r>
      <w:r w:rsidR="00BF5D34">
        <w:rPr>
          <w:i/>
          <w:iCs/>
          <w:lang w:val="nl-BE"/>
        </w:rPr>
        <w:t xml:space="preserve">de Agile </w:t>
      </w:r>
      <w:r w:rsidR="00C914B4" w:rsidRPr="00C914B4">
        <w:rPr>
          <w:i/>
          <w:iCs/>
        </w:rPr>
        <w:t>methodologie</w:t>
      </w:r>
      <w:r w:rsidR="00C914B4">
        <w:rPr>
          <w:i/>
          <w:iCs/>
        </w:rPr>
        <w:t xml:space="preserve"> gebruiken. De VR-ontwikkeling</w:t>
      </w:r>
      <w:r w:rsidR="005D1C61">
        <w:rPr>
          <w:i/>
          <w:iCs/>
        </w:rPr>
        <w:t xml:space="preserve"> </w:t>
      </w:r>
      <w:r w:rsidR="0042520E">
        <w:rPr>
          <w:i/>
          <w:iCs/>
        </w:rPr>
        <w:t xml:space="preserve">vereist namelijk veel tussentijdse testen, waardoor een </w:t>
      </w:r>
      <w:r w:rsidR="00D07010">
        <w:rPr>
          <w:i/>
          <w:iCs/>
        </w:rPr>
        <w:t xml:space="preserve">flexibele aanpak </w:t>
      </w:r>
      <w:r w:rsidR="00F13440">
        <w:rPr>
          <w:i/>
          <w:iCs/>
        </w:rPr>
        <w:t xml:space="preserve">beter zal werken </w:t>
      </w:r>
      <w:r w:rsidR="00BF06FC">
        <w:rPr>
          <w:i/>
          <w:iCs/>
        </w:rPr>
        <w:t xml:space="preserve">i.p.v. </w:t>
      </w:r>
      <w:r w:rsidR="0013569F">
        <w:rPr>
          <w:i/>
          <w:iCs/>
        </w:rPr>
        <w:t xml:space="preserve">de Waterfall </w:t>
      </w:r>
      <w:r w:rsidR="00277FF2" w:rsidRPr="00277FF2">
        <w:rPr>
          <w:i/>
          <w:iCs/>
        </w:rPr>
        <w:t>methodologie</w:t>
      </w:r>
      <w:r w:rsidR="0013569F">
        <w:rPr>
          <w:i/>
          <w:iCs/>
        </w:rPr>
        <w:t>.</w:t>
      </w:r>
      <w:r w:rsidR="00BF06FC">
        <w:rPr>
          <w:i/>
          <w:iCs/>
        </w:rPr>
        <w:t xml:space="preserve"> </w:t>
      </w:r>
    </w:p>
    <w:p w14:paraId="6B5E30F4" w14:textId="2B478CB1" w:rsidR="00F83A03" w:rsidRDefault="00690D1B" w:rsidP="0079017D">
      <w:pPr>
        <w:pStyle w:val="Plattetekstinspringen"/>
        <w:numPr>
          <w:ilvl w:val="0"/>
          <w:numId w:val="15"/>
        </w:numPr>
        <w:rPr>
          <w:i/>
          <w:iCs/>
          <w:lang w:val="nl-BE"/>
        </w:rPr>
      </w:pPr>
      <w:r>
        <w:rPr>
          <w:i/>
          <w:iCs/>
          <w:lang w:val="nl-BE"/>
        </w:rPr>
        <w:t xml:space="preserve">We werken </w:t>
      </w:r>
      <w:r w:rsidR="00AE67F5">
        <w:rPr>
          <w:i/>
          <w:iCs/>
          <w:lang w:val="nl-BE"/>
        </w:rPr>
        <w:t>volgens</w:t>
      </w:r>
      <w:r w:rsidR="009F28A0">
        <w:rPr>
          <w:i/>
          <w:iCs/>
          <w:lang w:val="nl-BE"/>
        </w:rPr>
        <w:t xml:space="preserve"> het Scrum framework met</w:t>
      </w:r>
      <w:r w:rsidR="00FC2476">
        <w:rPr>
          <w:i/>
          <w:iCs/>
          <w:lang w:val="nl-BE"/>
        </w:rPr>
        <w:t xml:space="preserve"> tweewekelijkse sprints. Dit zorg</w:t>
      </w:r>
      <w:r w:rsidR="004D79AE">
        <w:rPr>
          <w:i/>
          <w:iCs/>
          <w:lang w:val="nl-BE"/>
        </w:rPr>
        <w:t>t</w:t>
      </w:r>
      <w:r w:rsidR="00FC2476">
        <w:rPr>
          <w:i/>
          <w:iCs/>
          <w:lang w:val="nl-BE"/>
        </w:rPr>
        <w:t xml:space="preserve"> voo</w:t>
      </w:r>
      <w:r w:rsidR="006C7054">
        <w:rPr>
          <w:i/>
          <w:iCs/>
          <w:lang w:val="nl-BE"/>
        </w:rPr>
        <w:t xml:space="preserve">r </w:t>
      </w:r>
      <w:r w:rsidR="004D79AE">
        <w:rPr>
          <w:i/>
          <w:iCs/>
          <w:lang w:val="nl-BE"/>
        </w:rPr>
        <w:t>regelmatige testbare oplevermomenten.</w:t>
      </w:r>
    </w:p>
    <w:p w14:paraId="14E8DB82" w14:textId="2C6CF582" w:rsidR="00EA09E2" w:rsidRPr="00EA09E2" w:rsidRDefault="00EA09E2" w:rsidP="0079017D">
      <w:pPr>
        <w:pStyle w:val="Plattetekstinspringen"/>
        <w:numPr>
          <w:ilvl w:val="0"/>
          <w:numId w:val="15"/>
        </w:numPr>
        <w:rPr>
          <w:i/>
          <w:iCs/>
          <w:lang w:val="nl-BE"/>
        </w:rPr>
      </w:pPr>
      <w:r w:rsidRPr="00EA09E2">
        <w:rPr>
          <w:i/>
          <w:iCs/>
        </w:rPr>
        <w:t>Als een taak tijdens de demo nog niet af of afgekeurd is, zetten we deze simpelweg terug op de algemene to-do lijst. Bij het plannen van de volgende sprint bespreken we dan samen of we er direct weer mee verdergaan of dat het even moet wachten.</w:t>
      </w:r>
    </w:p>
    <w:p w14:paraId="76D645CC" w14:textId="77777777" w:rsidR="00EA09E2" w:rsidRPr="00FE2A1B" w:rsidRDefault="00EA09E2" w:rsidP="00481EB3">
      <w:pPr>
        <w:pStyle w:val="Plattetekstinspringen"/>
        <w:ind w:left="1915"/>
        <w:rPr>
          <w:i/>
          <w:iCs/>
          <w:lang w:val="nl-BE"/>
        </w:rPr>
      </w:pPr>
    </w:p>
    <w:p w14:paraId="5EA30570" w14:textId="77777777" w:rsidR="00FF78EC" w:rsidRPr="00643E14" w:rsidRDefault="00FF78EC" w:rsidP="00A20DB9">
      <w:pPr>
        <w:pStyle w:val="Kop2"/>
        <w:keepLines/>
        <w:numPr>
          <w:ilvl w:val="1"/>
          <w:numId w:val="0"/>
        </w:numPr>
        <w:tabs>
          <w:tab w:val="num" w:pos="2836"/>
        </w:tabs>
        <w:spacing w:before="240" w:after="160" w:line="240" w:lineRule="auto"/>
        <w:ind w:left="1559" w:hanging="851"/>
        <w:jc w:val="left"/>
        <w:rPr>
          <w:sz w:val="22"/>
        </w:rPr>
      </w:pPr>
      <w:bookmarkStart w:id="29" w:name="_Toc378765637"/>
      <w:bookmarkStart w:id="30" w:name="_Toc244169762"/>
      <w:r w:rsidRPr="00643E14">
        <w:rPr>
          <w:sz w:val="22"/>
        </w:rPr>
        <w:t>Hoofdlijnen</w:t>
      </w:r>
      <w:bookmarkEnd w:id="29"/>
      <w:bookmarkEnd w:id="30"/>
    </w:p>
    <w:p w14:paraId="2F148044" w14:textId="77777777" w:rsidR="00FF78EC" w:rsidRPr="0099695F" w:rsidRDefault="00FF78EC" w:rsidP="00A20DB9">
      <w:pPr>
        <w:pStyle w:val="Plattetekstinspringen"/>
        <w:ind w:left="0"/>
      </w:pPr>
      <w:r w:rsidRPr="63E74947">
        <w:rPr>
          <w:i/>
          <w:iCs/>
        </w:rPr>
        <w:t>[Korte beschrijving van de planning met de grootste deadlines.]</w:t>
      </w:r>
    </w:p>
    <w:p w14:paraId="75BA5629" w14:textId="32E7D278" w:rsidR="2ADDDCEC" w:rsidRDefault="00771561" w:rsidP="63E74947">
      <w:pPr>
        <w:pStyle w:val="Plattetekstinspringen"/>
        <w:numPr>
          <w:ilvl w:val="0"/>
          <w:numId w:val="1"/>
        </w:numPr>
        <w:rPr>
          <w:i/>
          <w:iCs/>
        </w:rPr>
      </w:pPr>
      <w:r>
        <w:rPr>
          <w:i/>
          <w:iCs/>
        </w:rPr>
        <w:t>Fase</w:t>
      </w:r>
      <w:r w:rsidR="00844FDA">
        <w:rPr>
          <w:i/>
          <w:iCs/>
        </w:rPr>
        <w:t xml:space="preserve"> </w:t>
      </w:r>
      <w:r>
        <w:rPr>
          <w:i/>
          <w:iCs/>
        </w:rPr>
        <w:t xml:space="preserve">1: </w:t>
      </w:r>
      <w:r w:rsidR="00C66FB8">
        <w:rPr>
          <w:i/>
          <w:iCs/>
        </w:rPr>
        <w:t>Importeren</w:t>
      </w:r>
      <w:r w:rsidR="00326646">
        <w:rPr>
          <w:i/>
          <w:iCs/>
        </w:rPr>
        <w:t xml:space="preserve"> </w:t>
      </w:r>
      <w:r w:rsidR="00EB6A49">
        <w:rPr>
          <w:i/>
          <w:iCs/>
        </w:rPr>
        <w:t>en optimaliseren van 3D-scans</w:t>
      </w:r>
      <w:r w:rsidR="00D173E4">
        <w:rPr>
          <w:i/>
          <w:iCs/>
        </w:rPr>
        <w:t xml:space="preserve">/meshes en </w:t>
      </w:r>
      <w:r w:rsidR="00EE65EB">
        <w:rPr>
          <w:i/>
          <w:iCs/>
        </w:rPr>
        <w:t>opzetten van de basis</w:t>
      </w:r>
      <w:r w:rsidR="003A3B7C">
        <w:rPr>
          <w:i/>
          <w:iCs/>
        </w:rPr>
        <w:t xml:space="preserve"> VR-</w:t>
      </w:r>
      <w:r w:rsidR="00C36FAE">
        <w:rPr>
          <w:i/>
          <w:iCs/>
        </w:rPr>
        <w:t>player</w:t>
      </w:r>
      <w:r w:rsidR="00D76D28">
        <w:rPr>
          <w:i/>
          <w:iCs/>
        </w:rPr>
        <w:t xml:space="preserve"> controller in Godot.</w:t>
      </w:r>
    </w:p>
    <w:p w14:paraId="72D1F6A3" w14:textId="6D6D2988" w:rsidR="00844FDA" w:rsidRDefault="00844FDA" w:rsidP="63E74947">
      <w:pPr>
        <w:pStyle w:val="Plattetekstinspringen"/>
        <w:numPr>
          <w:ilvl w:val="0"/>
          <w:numId w:val="1"/>
        </w:numPr>
        <w:rPr>
          <w:i/>
          <w:iCs/>
        </w:rPr>
      </w:pPr>
      <w:r>
        <w:rPr>
          <w:i/>
          <w:iCs/>
        </w:rPr>
        <w:t>Fase 2:</w:t>
      </w:r>
      <w:r w:rsidR="00FF3AB0">
        <w:rPr>
          <w:i/>
          <w:iCs/>
        </w:rPr>
        <w:t xml:space="preserve"> </w:t>
      </w:r>
      <w:r w:rsidR="003F6326">
        <w:rPr>
          <w:i/>
          <w:iCs/>
        </w:rPr>
        <w:t>Vrij wandelen</w:t>
      </w:r>
      <w:r w:rsidR="007C6158">
        <w:rPr>
          <w:i/>
          <w:iCs/>
        </w:rPr>
        <w:t xml:space="preserve"> rond en in de Phan</w:t>
      </w:r>
      <w:r w:rsidR="00943DCB">
        <w:rPr>
          <w:i/>
          <w:iCs/>
        </w:rPr>
        <w:t>om Rung</w:t>
      </w:r>
      <w:r w:rsidR="0066647D">
        <w:rPr>
          <w:i/>
          <w:iCs/>
        </w:rPr>
        <w:t xml:space="preserve"> tempel met verwerking</w:t>
      </w:r>
      <w:r w:rsidR="00B80C0A">
        <w:rPr>
          <w:i/>
          <w:iCs/>
        </w:rPr>
        <w:t xml:space="preserve"> van </w:t>
      </w:r>
      <w:r w:rsidR="00C4292B">
        <w:rPr>
          <w:i/>
          <w:iCs/>
        </w:rPr>
        <w:t>tradi</w:t>
      </w:r>
      <w:r w:rsidR="004B727E">
        <w:rPr>
          <w:i/>
          <w:iCs/>
        </w:rPr>
        <w:t>tionele culturele elementen.</w:t>
      </w:r>
    </w:p>
    <w:p w14:paraId="03E6BD86" w14:textId="7571DD4C" w:rsidR="004B727E" w:rsidRDefault="004B727E" w:rsidP="63E74947">
      <w:pPr>
        <w:pStyle w:val="Plattetekstinspringen"/>
        <w:numPr>
          <w:ilvl w:val="0"/>
          <w:numId w:val="1"/>
        </w:numPr>
        <w:rPr>
          <w:i/>
          <w:iCs/>
        </w:rPr>
      </w:pPr>
      <w:r>
        <w:rPr>
          <w:i/>
          <w:iCs/>
        </w:rPr>
        <w:t xml:space="preserve">Fase 3: </w:t>
      </w:r>
      <w:r w:rsidR="00F836F5">
        <w:rPr>
          <w:i/>
          <w:iCs/>
        </w:rPr>
        <w:t>Ontwikkelen van de zons</w:t>
      </w:r>
      <w:r w:rsidR="00BF3EB6">
        <w:rPr>
          <w:i/>
          <w:iCs/>
        </w:rPr>
        <w:t>ondergang met het “Catch the Sun”</w:t>
      </w:r>
      <w:r w:rsidR="00CA2A78">
        <w:rPr>
          <w:i/>
          <w:iCs/>
        </w:rPr>
        <w:t xml:space="preserve"> lichteffect door de 15 deuren</w:t>
      </w:r>
      <w:r w:rsidR="00D15B31">
        <w:rPr>
          <w:i/>
          <w:iCs/>
        </w:rPr>
        <w:t>, plus</w:t>
      </w:r>
      <w:r w:rsidR="008F5F4F">
        <w:rPr>
          <w:i/>
          <w:iCs/>
        </w:rPr>
        <w:t xml:space="preserve"> de overgang van </w:t>
      </w:r>
      <w:r w:rsidR="00A356F2">
        <w:rPr>
          <w:i/>
          <w:iCs/>
        </w:rPr>
        <w:t>dag naar nacht.</w:t>
      </w:r>
    </w:p>
    <w:p w14:paraId="3AC53F42" w14:textId="59F20035" w:rsidR="00A356F2" w:rsidRDefault="00A356F2" w:rsidP="63E74947">
      <w:pPr>
        <w:pStyle w:val="Plattetekstinspringen"/>
        <w:numPr>
          <w:ilvl w:val="0"/>
          <w:numId w:val="1"/>
        </w:numPr>
        <w:rPr>
          <w:i/>
          <w:iCs/>
        </w:rPr>
      </w:pPr>
      <w:r>
        <w:rPr>
          <w:i/>
          <w:iCs/>
        </w:rPr>
        <w:t>Fase 4: Invoegen van de festi</w:t>
      </w:r>
      <w:r w:rsidR="006365DA">
        <w:rPr>
          <w:i/>
          <w:iCs/>
        </w:rPr>
        <w:t>valomgeving met</w:t>
      </w:r>
      <w:r w:rsidR="003E6104">
        <w:rPr>
          <w:i/>
          <w:iCs/>
        </w:rPr>
        <w:t xml:space="preserve"> marktkraampjes</w:t>
      </w:r>
      <w:r w:rsidR="004E51E7">
        <w:rPr>
          <w:i/>
          <w:iCs/>
        </w:rPr>
        <w:t>, geluids</w:t>
      </w:r>
      <w:r w:rsidR="00052B26">
        <w:rPr>
          <w:i/>
          <w:iCs/>
        </w:rPr>
        <w:t xml:space="preserve">effecten en </w:t>
      </w:r>
      <w:r w:rsidR="000C322C">
        <w:rPr>
          <w:i/>
          <w:iCs/>
        </w:rPr>
        <w:t>het fysieke festival zelf.</w:t>
      </w:r>
    </w:p>
    <w:p w14:paraId="51A25F4D" w14:textId="19B94845" w:rsidR="000C322C" w:rsidRPr="00ED3BFA" w:rsidRDefault="000C322C" w:rsidP="63E74947">
      <w:pPr>
        <w:pStyle w:val="Plattetekstinspringen"/>
        <w:numPr>
          <w:ilvl w:val="0"/>
          <w:numId w:val="1"/>
        </w:numPr>
        <w:rPr>
          <w:i/>
          <w:iCs/>
          <w:lang w:val="nl-BE"/>
        </w:rPr>
      </w:pPr>
      <w:r w:rsidRPr="00ED3BFA">
        <w:rPr>
          <w:i/>
          <w:iCs/>
          <w:lang w:val="nl-BE"/>
        </w:rPr>
        <w:t>Fase 5: Opti</w:t>
      </w:r>
      <w:r w:rsidR="00A17517" w:rsidRPr="00ED3BFA">
        <w:rPr>
          <w:i/>
          <w:iCs/>
          <w:lang w:val="nl-BE"/>
        </w:rPr>
        <w:t>malisatie van frame</w:t>
      </w:r>
      <w:r w:rsidR="00B264F6" w:rsidRPr="00ED3BFA">
        <w:rPr>
          <w:i/>
          <w:iCs/>
          <w:lang w:val="nl-BE"/>
        </w:rPr>
        <w:t>rates/performance</w:t>
      </w:r>
      <w:r w:rsidR="00B97B28" w:rsidRPr="00ED3BFA">
        <w:rPr>
          <w:i/>
          <w:iCs/>
          <w:lang w:val="nl-BE"/>
        </w:rPr>
        <w:t xml:space="preserve">, </w:t>
      </w:r>
      <w:r w:rsidR="00C82982" w:rsidRPr="00ED3BFA">
        <w:rPr>
          <w:i/>
          <w:iCs/>
          <w:lang w:val="nl-BE"/>
        </w:rPr>
        <w:t>sh</w:t>
      </w:r>
      <w:r w:rsidR="0099012A" w:rsidRPr="00ED3BFA">
        <w:rPr>
          <w:i/>
          <w:iCs/>
          <w:lang w:val="nl-BE"/>
        </w:rPr>
        <w:t>ade</w:t>
      </w:r>
      <w:r w:rsidR="60D9D7F8" w:rsidRPr="00ED3BFA">
        <w:rPr>
          <w:i/>
          <w:iCs/>
          <w:lang w:val="nl-BE"/>
        </w:rPr>
        <w:t>r</w:t>
      </w:r>
      <w:r w:rsidR="0099012A" w:rsidRPr="00ED3BFA">
        <w:rPr>
          <w:i/>
          <w:iCs/>
          <w:lang w:val="nl-BE"/>
        </w:rPr>
        <w:t>s</w:t>
      </w:r>
      <w:r w:rsidR="00ED3BFA" w:rsidRPr="00ED3BFA">
        <w:rPr>
          <w:i/>
          <w:iCs/>
          <w:lang w:val="nl-BE"/>
        </w:rPr>
        <w:t>, eindtesten en</w:t>
      </w:r>
      <w:r w:rsidR="00ED3BFA">
        <w:rPr>
          <w:i/>
          <w:iCs/>
          <w:lang w:val="nl-BE"/>
        </w:rPr>
        <w:t xml:space="preserve"> </w:t>
      </w:r>
      <w:r w:rsidR="009E4B90">
        <w:rPr>
          <w:i/>
          <w:iCs/>
          <w:lang w:val="nl-BE"/>
        </w:rPr>
        <w:t>oplevering</w:t>
      </w:r>
      <w:r w:rsidR="004C21E3">
        <w:rPr>
          <w:i/>
          <w:iCs/>
          <w:lang w:val="nl-BE"/>
        </w:rPr>
        <w:t xml:space="preserve"> van de documentatie</w:t>
      </w:r>
      <w:r w:rsidR="00EF3411">
        <w:rPr>
          <w:i/>
          <w:iCs/>
          <w:lang w:val="nl-BE"/>
        </w:rPr>
        <w:t>.</w:t>
      </w:r>
    </w:p>
    <w:p w14:paraId="5EA33C51" w14:textId="58444070" w:rsidR="63E74947" w:rsidRPr="00ED3BFA" w:rsidRDefault="63E74947" w:rsidP="009F6B34">
      <w:pPr>
        <w:pStyle w:val="Plattetekstinspringen"/>
        <w:rPr>
          <w:i/>
          <w:iCs/>
          <w:lang w:val="nl-BE"/>
        </w:rPr>
      </w:pPr>
    </w:p>
    <w:p w14:paraId="40897DBB" w14:textId="77777777" w:rsidR="00FF78EC" w:rsidRPr="00643E14" w:rsidRDefault="00FF78EC" w:rsidP="00A20DB9">
      <w:pPr>
        <w:pStyle w:val="Kop2"/>
        <w:keepLines/>
        <w:numPr>
          <w:ilvl w:val="1"/>
          <w:numId w:val="0"/>
        </w:numPr>
        <w:tabs>
          <w:tab w:val="num" w:pos="2836"/>
        </w:tabs>
        <w:spacing w:before="240" w:after="160" w:line="240" w:lineRule="auto"/>
        <w:ind w:left="1559" w:hanging="851"/>
        <w:jc w:val="left"/>
        <w:rPr>
          <w:sz w:val="22"/>
        </w:rPr>
      </w:pPr>
      <w:bookmarkStart w:id="31" w:name="_Toc378765638"/>
      <w:bookmarkStart w:id="32" w:name="_Toc244169763"/>
      <w:r w:rsidRPr="00643E14">
        <w:rPr>
          <w:sz w:val="22"/>
        </w:rPr>
        <w:t>Toelichting fases</w:t>
      </w:r>
      <w:bookmarkEnd w:id="31"/>
      <w:bookmarkEnd w:id="32"/>
    </w:p>
    <w:p w14:paraId="75A93E48" w14:textId="77777777" w:rsidR="00FF78EC" w:rsidRPr="0099695F" w:rsidRDefault="00FF78EC" w:rsidP="00A20DB9">
      <w:pPr>
        <w:pStyle w:val="Plattetekstinspringen"/>
        <w:ind w:left="0"/>
        <w:rPr>
          <w:i/>
          <w:iCs/>
        </w:rPr>
      </w:pPr>
      <w:r w:rsidRPr="0099695F">
        <w:rPr>
          <w:i/>
          <w:iCs/>
        </w:rPr>
        <w:t>[Indien de planning in fases of iteraties verloopt, bespreek dan kort hoe deze opgebouwd zijn.]</w:t>
      </w:r>
    </w:p>
    <w:p w14:paraId="78C737B4" w14:textId="77777777" w:rsidR="00FF78EC" w:rsidRPr="00643E14" w:rsidRDefault="00FF78EC" w:rsidP="5E37D36E">
      <w:pPr>
        <w:pStyle w:val="Kop2"/>
        <w:keepLines/>
        <w:tabs>
          <w:tab w:val="num" w:pos="2836"/>
        </w:tabs>
        <w:spacing w:before="240" w:after="160" w:line="240" w:lineRule="auto"/>
        <w:ind w:left="1559" w:hanging="851"/>
        <w:jc w:val="left"/>
        <w:rPr>
          <w:sz w:val="22"/>
        </w:rPr>
      </w:pPr>
      <w:bookmarkStart w:id="33" w:name="_Toc97633210"/>
      <w:bookmarkStart w:id="34" w:name="_Toc378765639"/>
      <w:bookmarkStart w:id="35" w:name="_Toc244169764"/>
      <w:r w:rsidRPr="00643E14">
        <w:rPr>
          <w:sz w:val="22"/>
        </w:rPr>
        <w:t>Detailplanning</w:t>
      </w:r>
      <w:bookmarkEnd w:id="33"/>
      <w:bookmarkEnd w:id="34"/>
      <w:bookmarkEnd w:id="35"/>
    </w:p>
    <w:p w14:paraId="0DB0F5CC" w14:textId="77777777" w:rsidR="00FF78EC" w:rsidRDefault="00FF78EC" w:rsidP="00A20DB9">
      <w:pPr>
        <w:pStyle w:val="Plattetekstinspringen"/>
        <w:numPr>
          <w:ilvl w:val="0"/>
          <w:numId w:val="9"/>
        </w:numPr>
        <w:tabs>
          <w:tab w:val="clear" w:pos="2846"/>
          <w:tab w:val="num" w:pos="1569"/>
        </w:tabs>
        <w:ind w:left="1569"/>
        <w:jc w:val="left"/>
      </w:pPr>
      <w:r w:rsidRPr="0099695F">
        <w:rPr>
          <w:i/>
          <w:iCs/>
        </w:rPr>
        <w:t>[TIP ! Kan een Gantt Chart zijn of een tabel.]</w:t>
      </w:r>
    </w:p>
    <w:p w14:paraId="0B0AE85B" w14:textId="4F038805" w:rsidR="707356E3" w:rsidRDefault="707356E3" w:rsidP="5E37D36E">
      <w:pPr>
        <w:pStyle w:val="Plattetekstinspringen"/>
        <w:tabs>
          <w:tab w:val="num" w:pos="1569"/>
        </w:tabs>
        <w:ind w:left="0"/>
        <w:jc w:val="center"/>
      </w:pPr>
      <w:r>
        <w:rPr>
          <w:noProof/>
        </w:rPr>
        <w:drawing>
          <wp:inline distT="0" distB="0" distL="0" distR="0" wp14:anchorId="73C314C2" wp14:editId="02D659F3">
            <wp:extent cx="6219825" cy="1184729"/>
            <wp:effectExtent l="0" t="0" r="0" b="0"/>
            <wp:docPr id="837407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07317" name="Picture 837407317"/>
                    <pic:cNvPicPr/>
                  </pic:nvPicPr>
                  <pic:blipFill>
                    <a:blip r:embed="rId14">
                      <a:extLst>
                        <a:ext uri="{28A0092B-C50C-407E-A947-70E740481C1C}">
                          <a14:useLocalDpi xmlns:a14="http://schemas.microsoft.com/office/drawing/2010/main"/>
                        </a:ext>
                      </a:extLst>
                    </a:blip>
                    <a:stretch>
                      <a:fillRect/>
                    </a:stretch>
                  </pic:blipFill>
                  <pic:spPr>
                    <a:xfrm>
                      <a:off x="0" y="0"/>
                      <a:ext cx="6219825" cy="1184729"/>
                    </a:xfrm>
                    <a:prstGeom prst="rect">
                      <a:avLst/>
                    </a:prstGeom>
                  </pic:spPr>
                </pic:pic>
              </a:graphicData>
            </a:graphic>
          </wp:inline>
        </w:drawing>
      </w:r>
    </w:p>
    <w:p w14:paraId="2E05B0C9" w14:textId="2CFC657D" w:rsidR="00FF78EC" w:rsidRPr="00DC223D" w:rsidRDefault="00FF78EC" w:rsidP="00DC223D">
      <w:pPr>
        <w:pStyle w:val="Kop1"/>
      </w:pPr>
    </w:p>
    <w:p w14:paraId="6262E2B2" w14:textId="0D1A308B" w:rsidR="00FF78EC" w:rsidRPr="00DC223D" w:rsidRDefault="00FF78EC" w:rsidP="466D749C">
      <w:r>
        <w:br w:type="page"/>
      </w:r>
    </w:p>
    <w:p w14:paraId="58D23AE5" w14:textId="08F20E11" w:rsidR="00FF78EC" w:rsidRPr="00DC223D" w:rsidRDefault="00FF78EC" w:rsidP="00DC223D">
      <w:pPr>
        <w:pStyle w:val="Kop1"/>
      </w:pPr>
      <w:bookmarkStart w:id="36" w:name="_Toc378765640"/>
      <w:bookmarkStart w:id="37" w:name="_Toc29979099"/>
      <w:bookmarkStart w:id="38" w:name="_Toc244169765"/>
      <w:r w:rsidRPr="00DC223D">
        <w:t>Functioneel design</w:t>
      </w:r>
      <w:bookmarkEnd w:id="36"/>
      <w:bookmarkEnd w:id="38"/>
    </w:p>
    <w:p w14:paraId="142A4E58" w14:textId="4DE92B92" w:rsidR="00FF78EC" w:rsidRDefault="2C9225F1" w:rsidP="2C9225F1">
      <w:pPr>
        <w:pStyle w:val="Plattetekstinspringen"/>
        <w:numPr>
          <w:ilvl w:val="0"/>
          <w:numId w:val="7"/>
        </w:numPr>
        <w:jc w:val="left"/>
        <w:rPr>
          <w:i/>
          <w:iCs/>
          <w:lang w:val="nl-BE"/>
        </w:rPr>
      </w:pPr>
      <w:r w:rsidRPr="2C9225F1">
        <w:rPr>
          <w:lang w:val="nl-BE"/>
        </w:rPr>
        <w:t>[</w:t>
      </w:r>
      <w:r w:rsidRPr="2C9225F1">
        <w:rPr>
          <w:i/>
          <w:iCs/>
          <w:lang w:val="nl-BE"/>
        </w:rPr>
        <w:t>Beschrijf hier wat er in het ontwerp reeds opgenomen worden m.b.t. functionaliteit,  bv. alle schermen moeten volgens de huisstijl opgebouwd zijn, verduidelijkingen van business rules en beslissingen.</w:t>
      </w:r>
      <w:r w:rsidR="00E346A6">
        <w:rPr>
          <w:i/>
          <w:iCs/>
          <w:lang w:val="nl-BE"/>
        </w:rPr>
        <w:t xml:space="preserve"> </w:t>
      </w:r>
      <w:r w:rsidR="000B7370">
        <w:rPr>
          <w:i/>
          <w:iCs/>
          <w:lang w:val="nl-BE"/>
        </w:rPr>
        <w:t xml:space="preserve">Wat is </w:t>
      </w:r>
      <w:r w:rsidR="004C111D">
        <w:rPr>
          <w:i/>
          <w:iCs/>
          <w:lang w:val="nl-BE"/>
        </w:rPr>
        <w:t xml:space="preserve">de </w:t>
      </w:r>
      <w:r w:rsidR="000B7370">
        <w:rPr>
          <w:i/>
          <w:iCs/>
          <w:lang w:val="nl-BE"/>
        </w:rPr>
        <w:t>algemene lay-out, welke automatische acties moeten er achter je knoppen/processen zitten</w:t>
      </w:r>
      <w:r w:rsidR="004C111D">
        <w:rPr>
          <w:i/>
          <w:iCs/>
          <w:lang w:val="nl-BE"/>
        </w:rPr>
        <w:t>?</w:t>
      </w:r>
      <w:r w:rsidRPr="2C9225F1">
        <w:rPr>
          <w:i/>
          <w:iCs/>
          <w:lang w:val="nl-BE"/>
        </w:rPr>
        <w:t>]</w:t>
      </w:r>
    </w:p>
    <w:p w14:paraId="1A682C92" w14:textId="13C0C212" w:rsidR="007C006B" w:rsidRPr="007C006B" w:rsidRDefault="007C006B" w:rsidP="007C006B">
      <w:pPr>
        <w:pStyle w:val="Kop3"/>
        <w:rPr>
          <w:sz w:val="24"/>
          <w:szCs w:val="28"/>
          <w:lang w:val="nl-BE"/>
        </w:rPr>
      </w:pPr>
      <w:bookmarkStart w:id="39" w:name="_Toc244169766"/>
      <w:r w:rsidRPr="007C006B">
        <w:rPr>
          <w:sz w:val="24"/>
          <w:szCs w:val="28"/>
        </w:rPr>
        <w:t>Algemene lay-out &amp; UI / UX</w:t>
      </w:r>
      <w:bookmarkEnd w:id="39"/>
    </w:p>
    <w:p w14:paraId="2B13D5D6" w14:textId="77777777" w:rsidR="00142BE4" w:rsidRPr="00142BE4" w:rsidRDefault="003F71E6" w:rsidP="2C9225F1">
      <w:pPr>
        <w:pStyle w:val="Plattetekstinspringen"/>
        <w:numPr>
          <w:ilvl w:val="0"/>
          <w:numId w:val="7"/>
        </w:numPr>
        <w:jc w:val="left"/>
        <w:rPr>
          <w:i/>
          <w:iCs/>
          <w:lang w:val="nl-BE"/>
        </w:rPr>
      </w:pPr>
      <w:r w:rsidRPr="007C006B">
        <w:rPr>
          <w:b/>
          <w:bCs/>
          <w:i/>
          <w:iCs/>
        </w:rPr>
        <w:t>VR-Interface</w:t>
      </w:r>
      <w:r w:rsidR="007C006B">
        <w:rPr>
          <w:i/>
          <w:iCs/>
        </w:rPr>
        <w:t xml:space="preserve">: </w:t>
      </w:r>
    </w:p>
    <w:p w14:paraId="7D7F62FA" w14:textId="4729D66C" w:rsidR="0059079C" w:rsidRPr="007C006B" w:rsidRDefault="00E27196" w:rsidP="00142BE4">
      <w:pPr>
        <w:pStyle w:val="Plattetekstinspringen"/>
        <w:numPr>
          <w:ilvl w:val="1"/>
          <w:numId w:val="7"/>
        </w:numPr>
        <w:jc w:val="left"/>
        <w:rPr>
          <w:i/>
          <w:iCs/>
          <w:lang w:val="nl-BE"/>
        </w:rPr>
      </w:pPr>
      <w:r w:rsidRPr="00E27196">
        <w:rPr>
          <w:i/>
          <w:iCs/>
        </w:rPr>
        <w:t xml:space="preserve">Om de spelerservaring zo meeslepend mogelijk te maken, bevat de applicatie geen klassieke 2D-HUD. Alle interface-elementen zijn </w:t>
      </w:r>
      <w:r w:rsidR="0030007D">
        <w:rPr>
          <w:i/>
          <w:iCs/>
        </w:rPr>
        <w:t>ge</w:t>
      </w:r>
      <w:r w:rsidR="004F1642">
        <w:rPr>
          <w:i/>
          <w:iCs/>
        </w:rPr>
        <w:t>ïntegreerd</w:t>
      </w:r>
      <w:r w:rsidRPr="00E27196">
        <w:rPr>
          <w:i/>
          <w:iCs/>
        </w:rPr>
        <w:t xml:space="preserve"> ontworpen: ze maken fysiek deel uit van de virtuele wereld, zoals de informatieborden bij kraampjes of de interactieve gidsen</w:t>
      </w:r>
      <w:r w:rsidR="00444701">
        <w:rPr>
          <w:i/>
          <w:iCs/>
        </w:rPr>
        <w:t>.</w:t>
      </w:r>
    </w:p>
    <w:p w14:paraId="788CDC3A" w14:textId="61CDFEE0" w:rsidR="007C006B" w:rsidRPr="00142BE4" w:rsidRDefault="004F5501" w:rsidP="2C9225F1">
      <w:pPr>
        <w:pStyle w:val="Plattetekstinspringen"/>
        <w:numPr>
          <w:ilvl w:val="0"/>
          <w:numId w:val="7"/>
        </w:numPr>
        <w:jc w:val="left"/>
        <w:rPr>
          <w:b/>
          <w:bCs/>
          <w:i/>
          <w:iCs/>
          <w:lang w:val="nl-BE"/>
        </w:rPr>
      </w:pPr>
      <w:r w:rsidRPr="00142BE4">
        <w:rPr>
          <w:b/>
          <w:bCs/>
          <w:i/>
          <w:iCs/>
          <w:lang w:val="nl-BE"/>
        </w:rPr>
        <w:t>Startscherm/ Hoofdmenu</w:t>
      </w:r>
    </w:p>
    <w:p w14:paraId="79BE5B39" w14:textId="0D1AC3F1" w:rsidR="004F5501" w:rsidRPr="00DD03CB" w:rsidRDefault="00DD03CB" w:rsidP="004F5501">
      <w:pPr>
        <w:pStyle w:val="Plattetekstinspringen"/>
        <w:numPr>
          <w:ilvl w:val="1"/>
          <w:numId w:val="7"/>
        </w:numPr>
        <w:jc w:val="left"/>
        <w:rPr>
          <w:i/>
          <w:iCs/>
          <w:lang w:val="nl-BE"/>
        </w:rPr>
      </w:pPr>
      <w:r w:rsidRPr="00DD03CB">
        <w:rPr>
          <w:i/>
          <w:iCs/>
        </w:rPr>
        <w:t>Bij het opstarten bevindt de gebruiker zich stilstaand aan de ingang van de Phanom Rung tempel.</w:t>
      </w:r>
    </w:p>
    <w:p w14:paraId="7F43A055" w14:textId="0A639026" w:rsidR="00DD03CB" w:rsidRPr="00D36781" w:rsidRDefault="00D36781" w:rsidP="004F5501">
      <w:pPr>
        <w:pStyle w:val="Plattetekstinspringen"/>
        <w:numPr>
          <w:ilvl w:val="1"/>
          <w:numId w:val="7"/>
        </w:numPr>
        <w:jc w:val="left"/>
        <w:rPr>
          <w:i/>
          <w:iCs/>
          <w:lang w:val="nl-BE"/>
        </w:rPr>
      </w:pPr>
      <w:r w:rsidRPr="00D36781">
        <w:rPr>
          <w:i/>
          <w:iCs/>
        </w:rPr>
        <w:t>Er verschijnt een VR-startmenu in de ruimte met opties om de ervaring te starten (Start Ervaring), de besturing/instellingen aan te passen (Opties), of de applicatie te verlaten (Exit).</w:t>
      </w:r>
    </w:p>
    <w:p w14:paraId="46686F82" w14:textId="2037A035" w:rsidR="00D36781" w:rsidRPr="00142BE4" w:rsidRDefault="00142BE4" w:rsidP="00D36781">
      <w:pPr>
        <w:pStyle w:val="Plattetekstinspringen"/>
        <w:numPr>
          <w:ilvl w:val="0"/>
          <w:numId w:val="7"/>
        </w:numPr>
        <w:jc w:val="left"/>
        <w:rPr>
          <w:b/>
          <w:bCs/>
          <w:i/>
          <w:iCs/>
          <w:lang w:val="nl-BE"/>
        </w:rPr>
      </w:pPr>
      <w:r w:rsidRPr="00142BE4">
        <w:rPr>
          <w:b/>
          <w:bCs/>
          <w:i/>
          <w:iCs/>
        </w:rPr>
        <w:t>Besturing &amp; Navigatie:</w:t>
      </w:r>
    </w:p>
    <w:p w14:paraId="04B15E42" w14:textId="3062CFDA" w:rsidR="00142BE4" w:rsidRPr="001402FA" w:rsidRDefault="00F30736" w:rsidP="00142BE4">
      <w:pPr>
        <w:pStyle w:val="Plattetekstinspringen"/>
        <w:numPr>
          <w:ilvl w:val="1"/>
          <w:numId w:val="7"/>
        </w:numPr>
        <w:jc w:val="left"/>
        <w:rPr>
          <w:i/>
          <w:iCs/>
          <w:lang w:val="nl-BE"/>
        </w:rPr>
      </w:pPr>
      <w:r w:rsidRPr="00F30736">
        <w:rPr>
          <w:i/>
          <w:iCs/>
        </w:rPr>
        <w:t xml:space="preserve">Gebruikers kunnen navigeren via  de thumbstick van de VR-controller of via </w:t>
      </w:r>
      <w:r w:rsidR="00CA5CAA" w:rsidRPr="00CA5CAA">
        <w:rPr>
          <w:i/>
          <w:iCs/>
        </w:rPr>
        <w:t>teleportatie</w:t>
      </w:r>
      <w:r w:rsidR="00CA5CAA">
        <w:rPr>
          <w:i/>
          <w:iCs/>
        </w:rPr>
        <w:t xml:space="preserve"> </w:t>
      </w:r>
      <w:r w:rsidRPr="00F30736">
        <w:rPr>
          <w:i/>
          <w:iCs/>
        </w:rPr>
        <w:t>om bewegingsziekte te voorkomen.</w:t>
      </w:r>
    </w:p>
    <w:p w14:paraId="7460E09B" w14:textId="21A63376" w:rsidR="001402FA" w:rsidRPr="002479E1" w:rsidRDefault="001402FA" w:rsidP="00142BE4">
      <w:pPr>
        <w:pStyle w:val="Plattetekstinspringen"/>
        <w:numPr>
          <w:ilvl w:val="1"/>
          <w:numId w:val="7"/>
        </w:numPr>
        <w:jc w:val="left"/>
        <w:rPr>
          <w:i/>
          <w:iCs/>
          <w:lang w:val="nl-BE"/>
        </w:rPr>
      </w:pPr>
      <w:r w:rsidRPr="001402FA">
        <w:rPr>
          <w:i/>
          <w:iCs/>
        </w:rPr>
        <w:t>Interactie met objecten (zoals instrumenten of gerechten) gebeurt via de Grab/Trigger-knoppen op de VR-controllers.</w:t>
      </w:r>
    </w:p>
    <w:p w14:paraId="620DEAA5" w14:textId="77777777" w:rsidR="002479E1" w:rsidRPr="00EE7730" w:rsidRDefault="002479E1" w:rsidP="002479E1">
      <w:pPr>
        <w:pStyle w:val="Plattetekstinspringen"/>
        <w:ind w:left="1788"/>
        <w:jc w:val="left"/>
        <w:rPr>
          <w:i/>
          <w:iCs/>
          <w:lang w:val="nl-BE"/>
        </w:rPr>
      </w:pPr>
    </w:p>
    <w:p w14:paraId="4E9903B8" w14:textId="17CEE907" w:rsidR="00EE7730" w:rsidRDefault="002479E1" w:rsidP="002479E1">
      <w:pPr>
        <w:pStyle w:val="Kop3"/>
        <w:rPr>
          <w:sz w:val="24"/>
          <w:szCs w:val="28"/>
        </w:rPr>
      </w:pPr>
      <w:bookmarkStart w:id="40" w:name="_Toc244169767"/>
      <w:r w:rsidRPr="002479E1">
        <w:rPr>
          <w:sz w:val="24"/>
          <w:szCs w:val="28"/>
        </w:rPr>
        <w:t>Business Rules &amp; Logica van de Processen</w:t>
      </w:r>
      <w:bookmarkEnd w:id="40"/>
    </w:p>
    <w:p w14:paraId="65E73917" w14:textId="2033D3E1" w:rsidR="002479E1" w:rsidRPr="00AD2A11" w:rsidRDefault="00EC7F11" w:rsidP="0019492D">
      <w:pPr>
        <w:pStyle w:val="Lijstalinea"/>
        <w:numPr>
          <w:ilvl w:val="0"/>
          <w:numId w:val="19"/>
        </w:numPr>
        <w:rPr>
          <w:lang w:val="nl-BE"/>
        </w:rPr>
      </w:pPr>
      <w:r w:rsidRPr="00EC7F11">
        <w:rPr>
          <w:b/>
          <w:bCs/>
        </w:rPr>
        <w:t>Regel 1:</w:t>
      </w:r>
      <w:r w:rsidRPr="00EC7F11">
        <w:t xml:space="preserve"> Vrijheid van verkenning vs. gescripte events</w:t>
      </w:r>
    </w:p>
    <w:p w14:paraId="28B9F5AD" w14:textId="0DB99D7C" w:rsidR="00AD2A11" w:rsidRPr="00577AD2" w:rsidRDefault="00577AD2" w:rsidP="00AD2A11">
      <w:pPr>
        <w:pStyle w:val="Lijstalinea"/>
        <w:numPr>
          <w:ilvl w:val="1"/>
          <w:numId w:val="19"/>
        </w:numPr>
        <w:rPr>
          <w:lang w:val="nl-BE"/>
        </w:rPr>
      </w:pPr>
      <w:r w:rsidRPr="00577AD2">
        <w:t>De bezoeker kan vrij rondlopen over het tempelterrein en in de tempel.</w:t>
      </w:r>
    </w:p>
    <w:p w14:paraId="2CE21070" w14:textId="47CBBA63" w:rsidR="00577AD2" w:rsidRPr="00F41B9C" w:rsidRDefault="007A29CA" w:rsidP="00AD2A11">
      <w:pPr>
        <w:pStyle w:val="Lijstalinea"/>
        <w:numPr>
          <w:ilvl w:val="1"/>
          <w:numId w:val="19"/>
        </w:numPr>
        <w:rPr>
          <w:lang w:val="nl-BE"/>
        </w:rPr>
      </w:pPr>
      <w:r w:rsidRPr="007A29CA">
        <w:t>Zodra de speler bij een specifieke triggerzone komt (bijvoorbeeld het punt om de zonsopgang te bekijken), kan een gescript event starten.</w:t>
      </w:r>
    </w:p>
    <w:p w14:paraId="6CCCA741" w14:textId="77777777" w:rsidR="00F41B9C" w:rsidRPr="007A29CA" w:rsidRDefault="00F41B9C" w:rsidP="00F41B9C">
      <w:pPr>
        <w:pStyle w:val="Lijstalinea"/>
        <w:ind w:left="1440"/>
        <w:rPr>
          <w:lang w:val="nl-BE"/>
        </w:rPr>
      </w:pPr>
    </w:p>
    <w:p w14:paraId="598E5F61" w14:textId="5C4C94AE" w:rsidR="007A29CA" w:rsidRDefault="00E5321A" w:rsidP="007A29CA">
      <w:pPr>
        <w:pStyle w:val="Lijstalinea"/>
        <w:numPr>
          <w:ilvl w:val="0"/>
          <w:numId w:val="19"/>
        </w:numPr>
        <w:rPr>
          <w:lang w:val="en-US"/>
        </w:rPr>
      </w:pPr>
      <w:r w:rsidRPr="00E5321A">
        <w:rPr>
          <w:b/>
          <w:bCs/>
          <w:lang w:val="en-US"/>
        </w:rPr>
        <w:t>Regel 2:</w:t>
      </w:r>
      <w:r w:rsidRPr="00E5321A">
        <w:rPr>
          <w:lang w:val="en-US"/>
        </w:rPr>
        <w:t xml:space="preserve"> "Catch the Sun" Mechanic (Zon door 15 poorten)</w:t>
      </w:r>
    </w:p>
    <w:p w14:paraId="6FA4E99A" w14:textId="649B5864" w:rsidR="00F41B9C" w:rsidRPr="00E22677" w:rsidRDefault="00E22677" w:rsidP="00F41B9C">
      <w:pPr>
        <w:pStyle w:val="Lijstalinea"/>
        <w:numPr>
          <w:ilvl w:val="1"/>
          <w:numId w:val="19"/>
        </w:numPr>
        <w:rPr>
          <w:lang w:val="nl-BE"/>
        </w:rPr>
      </w:pPr>
      <w:r w:rsidRPr="00E22677">
        <w:rPr>
          <w:i/>
          <w:iCs/>
        </w:rPr>
        <w:t>Trigger:</w:t>
      </w:r>
      <w:r w:rsidRPr="00E22677">
        <w:t xml:space="preserve"> De gebruiker staat op het aangewezen uitkijkpunt voor de tempelingang.</w:t>
      </w:r>
    </w:p>
    <w:p w14:paraId="113B454D" w14:textId="7667CE99" w:rsidR="00E22677" w:rsidRPr="0040421C" w:rsidRDefault="0091306A" w:rsidP="00F41B9C">
      <w:pPr>
        <w:pStyle w:val="Lijstalinea"/>
        <w:numPr>
          <w:ilvl w:val="1"/>
          <w:numId w:val="19"/>
        </w:numPr>
        <w:rPr>
          <w:lang w:val="nl-BE"/>
        </w:rPr>
      </w:pPr>
      <w:r w:rsidRPr="0091306A">
        <w:rPr>
          <w:i/>
          <w:iCs/>
        </w:rPr>
        <w:t>Actie:</w:t>
      </w:r>
      <w:r w:rsidRPr="0091306A">
        <w:t xml:space="preserve"> Als de gebruiker kiest om door de 15 deuren te kijken, start een animatie-sequence waarbij de zon exact door de 15 deuropeningen van de tempel schijnt.</w:t>
      </w:r>
    </w:p>
    <w:p w14:paraId="4D168B15" w14:textId="5C37B240" w:rsidR="0040421C" w:rsidRPr="005C7F43" w:rsidRDefault="0040421C" w:rsidP="00F41B9C">
      <w:pPr>
        <w:pStyle w:val="Lijstalinea"/>
        <w:numPr>
          <w:ilvl w:val="1"/>
          <w:numId w:val="19"/>
        </w:numPr>
        <w:rPr>
          <w:lang w:val="nl-BE"/>
        </w:rPr>
      </w:pPr>
      <w:r w:rsidRPr="0040421C">
        <w:rPr>
          <w:i/>
          <w:iCs/>
        </w:rPr>
        <w:t>Keuze:</w:t>
      </w:r>
      <w:r w:rsidRPr="0040421C">
        <w:t xml:space="preserve"> Na het bekijken van het zonlicht kan de gebruiker doorgaan naar het verkennen van het landschap of direct de tempel betreden.</w:t>
      </w:r>
    </w:p>
    <w:p w14:paraId="05ECC497" w14:textId="77777777" w:rsidR="005C7F43" w:rsidRPr="00E043CC" w:rsidRDefault="005C7F43" w:rsidP="005C7F43">
      <w:pPr>
        <w:pStyle w:val="Lijstalinea"/>
        <w:ind w:left="1440"/>
        <w:rPr>
          <w:lang w:val="nl-BE"/>
        </w:rPr>
      </w:pPr>
    </w:p>
    <w:p w14:paraId="791DCF91" w14:textId="56704E3C" w:rsidR="00E043CC" w:rsidRPr="005C7F43" w:rsidRDefault="005C7F43" w:rsidP="00E043CC">
      <w:pPr>
        <w:pStyle w:val="Lijstalinea"/>
        <w:numPr>
          <w:ilvl w:val="0"/>
          <w:numId w:val="19"/>
        </w:numPr>
        <w:rPr>
          <w:lang w:val="nl-BE"/>
        </w:rPr>
      </w:pPr>
      <w:r w:rsidRPr="005C7F43">
        <w:rPr>
          <w:b/>
          <w:bCs/>
        </w:rPr>
        <w:t>Regel 3:</w:t>
      </w:r>
      <w:r w:rsidRPr="005C7F43">
        <w:t xml:space="preserve"> Tempelverkenning &amp; Culturele aspecten (5F)</w:t>
      </w:r>
    </w:p>
    <w:p w14:paraId="62E76EBC" w14:textId="55A5FB79" w:rsidR="005C7F43" w:rsidRPr="00F32A64" w:rsidRDefault="00F32A64" w:rsidP="005C7F43">
      <w:pPr>
        <w:pStyle w:val="Lijstalinea"/>
        <w:numPr>
          <w:ilvl w:val="1"/>
          <w:numId w:val="19"/>
        </w:numPr>
        <w:rPr>
          <w:lang w:val="nl-BE"/>
        </w:rPr>
      </w:pPr>
      <w:r w:rsidRPr="00F32A64">
        <w:t>In de tempel kan de gebruiker interactie aangaan met culturele elementen:</w:t>
      </w:r>
    </w:p>
    <w:p w14:paraId="7B482C49" w14:textId="25E2C4C3" w:rsidR="00F32A64" w:rsidRPr="00660B5B" w:rsidRDefault="00660B5B" w:rsidP="00F32A64">
      <w:pPr>
        <w:pStyle w:val="Lijstalinea"/>
        <w:numPr>
          <w:ilvl w:val="2"/>
          <w:numId w:val="19"/>
        </w:numPr>
        <w:rPr>
          <w:lang w:val="nl-BE"/>
        </w:rPr>
      </w:pPr>
      <w:r w:rsidRPr="00660B5B">
        <w:rPr>
          <w:b/>
          <w:bCs/>
        </w:rPr>
        <w:t xml:space="preserve">Kleding &amp; </w:t>
      </w:r>
      <w:r w:rsidR="00171167" w:rsidRPr="00660B5B">
        <w:rPr>
          <w:b/>
          <w:bCs/>
        </w:rPr>
        <w:t>Instrumenten:</w:t>
      </w:r>
      <w:r w:rsidRPr="00660B5B">
        <w:t xml:space="preserve"> Bij het benaderen of vastnemen van een instrument speelt het bijbehorende audiofragment af.</w:t>
      </w:r>
    </w:p>
    <w:p w14:paraId="5D755EC8" w14:textId="36773F59" w:rsidR="00660B5B" w:rsidRPr="004561B4" w:rsidRDefault="00171167" w:rsidP="00F32A64">
      <w:pPr>
        <w:pStyle w:val="Lijstalinea"/>
        <w:numPr>
          <w:ilvl w:val="2"/>
          <w:numId w:val="19"/>
        </w:numPr>
        <w:rPr>
          <w:lang w:val="nl-BE"/>
        </w:rPr>
      </w:pPr>
      <w:r w:rsidRPr="00171167">
        <w:rPr>
          <w:b/>
          <w:bCs/>
        </w:rPr>
        <w:t>Gerechten:</w:t>
      </w:r>
      <w:r w:rsidRPr="00171167">
        <w:t xml:space="preserve"> Bij het bekijken of selecteren van traditionele Thaise gerechten wordt visuele en audio-informatie getoond over de oorsprong.</w:t>
      </w:r>
    </w:p>
    <w:p w14:paraId="3F1B6AFA" w14:textId="77777777" w:rsidR="004561B4" w:rsidRPr="00171167" w:rsidRDefault="004561B4" w:rsidP="004561B4">
      <w:pPr>
        <w:pStyle w:val="Lijstalinea"/>
        <w:ind w:left="2160"/>
        <w:rPr>
          <w:lang w:val="nl-BE"/>
        </w:rPr>
      </w:pPr>
    </w:p>
    <w:p w14:paraId="18B6CE1E" w14:textId="709514FC" w:rsidR="00171167" w:rsidRPr="004561B4" w:rsidRDefault="00442D3B" w:rsidP="00171167">
      <w:pPr>
        <w:pStyle w:val="Lijstalinea"/>
        <w:numPr>
          <w:ilvl w:val="0"/>
          <w:numId w:val="19"/>
        </w:numPr>
        <w:rPr>
          <w:lang w:val="nl-BE"/>
        </w:rPr>
      </w:pPr>
      <w:r w:rsidRPr="004561B4">
        <w:rPr>
          <w:b/>
          <w:bCs/>
        </w:rPr>
        <w:t>Regel 4:</w:t>
      </w:r>
      <w:r w:rsidRPr="00442D3B">
        <w:t xml:space="preserve"> Overgang van Dag naar Nacht &amp; Festival</w:t>
      </w:r>
    </w:p>
    <w:p w14:paraId="53EA5101" w14:textId="573E8599" w:rsidR="004561B4" w:rsidRPr="003724A6" w:rsidRDefault="00404E1B" w:rsidP="004561B4">
      <w:pPr>
        <w:pStyle w:val="Lijstalinea"/>
        <w:numPr>
          <w:ilvl w:val="1"/>
          <w:numId w:val="19"/>
        </w:numPr>
        <w:rPr>
          <w:lang w:val="nl-BE"/>
        </w:rPr>
      </w:pPr>
      <w:r w:rsidRPr="00404E1B">
        <w:rPr>
          <w:i/>
          <w:iCs/>
        </w:rPr>
        <w:t>Trigger:</w:t>
      </w:r>
      <w:r w:rsidRPr="00404E1B">
        <w:t xml:space="preserve"> Wanneer de gebruiker de tempel weer verlaat na de binnenverkenning, treedt een automatische omgevingsovergang (lighting fade) in werking van dag naar nacht.</w:t>
      </w:r>
    </w:p>
    <w:p w14:paraId="786E18C1" w14:textId="0C4ED372" w:rsidR="003724A6" w:rsidRPr="00A001CD" w:rsidRDefault="003724A6" w:rsidP="004561B4">
      <w:pPr>
        <w:pStyle w:val="Lijstalinea"/>
        <w:numPr>
          <w:ilvl w:val="1"/>
          <w:numId w:val="19"/>
        </w:numPr>
        <w:rPr>
          <w:lang w:val="nl-BE"/>
        </w:rPr>
      </w:pPr>
      <w:r w:rsidRPr="003724A6">
        <w:rPr>
          <w:i/>
          <w:iCs/>
        </w:rPr>
        <w:t>Actie:</w:t>
      </w:r>
      <w:r w:rsidRPr="003724A6">
        <w:t xml:space="preserve"> De omgeving verandert in het sfeervolle nachtelijke Phanom Rung festival.</w:t>
      </w:r>
    </w:p>
    <w:p w14:paraId="2731AE4C" w14:textId="0FE2E04F" w:rsidR="00A001CD" w:rsidRPr="00BD3AA8" w:rsidRDefault="00A001CD" w:rsidP="004561B4">
      <w:pPr>
        <w:pStyle w:val="Lijstalinea"/>
        <w:numPr>
          <w:ilvl w:val="1"/>
          <w:numId w:val="19"/>
        </w:numPr>
        <w:rPr>
          <w:lang w:val="nl-BE"/>
        </w:rPr>
      </w:pPr>
      <w:r w:rsidRPr="00A001CD">
        <w:rPr>
          <w:i/>
          <w:iCs/>
        </w:rPr>
        <w:t>Festivalactiviteiten:</w:t>
      </w:r>
      <w:r w:rsidRPr="00A001CD">
        <w:t xml:space="preserve"> Op het festivalterrein zijn marktstallen actief waar de bezoeker vrij kan rondwandelen en lokale minigames/spellen kan spelen.</w:t>
      </w:r>
    </w:p>
    <w:p w14:paraId="494BE400" w14:textId="53053D19" w:rsidR="00BD3AA8" w:rsidRDefault="00840D11" w:rsidP="00840D11">
      <w:pPr>
        <w:pStyle w:val="Kop3"/>
      </w:pPr>
      <w:bookmarkStart w:id="41" w:name="_Toc244169768"/>
      <w:r w:rsidRPr="00840D11">
        <w:t>Proces- &amp; Activiteitsdiagrammen</w:t>
      </w:r>
      <w:bookmarkEnd w:id="41"/>
    </w:p>
    <w:p w14:paraId="4D537E1F" w14:textId="0561B834" w:rsidR="00840D11" w:rsidRPr="00D27DFC" w:rsidRDefault="00D27DFC" w:rsidP="00840D11">
      <w:pPr>
        <w:pStyle w:val="Lijstalinea"/>
        <w:numPr>
          <w:ilvl w:val="0"/>
          <w:numId w:val="20"/>
        </w:numPr>
        <w:rPr>
          <w:lang w:val="en-US"/>
        </w:rPr>
      </w:pPr>
      <w:r w:rsidRPr="00D27DFC">
        <w:t>Activiteitsdiagram</w:t>
      </w:r>
      <w:r w:rsidR="007B790F">
        <w:t>:</w:t>
      </w:r>
    </w:p>
    <w:p w14:paraId="1BC3E29B" w14:textId="4F0A98EE" w:rsidR="00D27DFC" w:rsidRPr="00840D11" w:rsidRDefault="007B790F" w:rsidP="00840D11">
      <w:pPr>
        <w:pStyle w:val="Lijstalinea"/>
        <w:numPr>
          <w:ilvl w:val="0"/>
          <w:numId w:val="20"/>
        </w:numPr>
        <w:rPr>
          <w:lang w:val="en-US"/>
        </w:rPr>
      </w:pPr>
      <w:r w:rsidRPr="007B790F">
        <w:t>Use Case Diagram:</w:t>
      </w:r>
    </w:p>
    <w:p w14:paraId="360C2FB4" w14:textId="04F290FA" w:rsidR="00FF78EC" w:rsidRPr="0099695F" w:rsidRDefault="00FF78EC" w:rsidP="00FF78EC">
      <w:pPr>
        <w:pStyle w:val="Plattetekstinspringen"/>
        <w:numPr>
          <w:ilvl w:val="0"/>
          <w:numId w:val="7"/>
        </w:numPr>
        <w:jc w:val="left"/>
        <w:rPr>
          <w:i/>
          <w:iCs/>
          <w:lang w:val="nl-BE"/>
        </w:rPr>
      </w:pPr>
      <w:r w:rsidRPr="0099695F">
        <w:rPr>
          <w:i/>
          <w:iCs/>
          <w:lang w:val="nl-BE"/>
        </w:rPr>
        <w:t xml:space="preserve">[TIP ! Denk aan </w:t>
      </w:r>
      <w:r w:rsidR="00E346A6">
        <w:rPr>
          <w:i/>
          <w:iCs/>
          <w:lang w:val="nl-BE"/>
        </w:rPr>
        <w:t>wireframes,</w:t>
      </w:r>
      <w:r w:rsidR="00481801">
        <w:rPr>
          <w:i/>
          <w:iCs/>
          <w:lang w:val="nl-BE"/>
        </w:rPr>
        <w:t>mock-ups,</w:t>
      </w:r>
      <w:r w:rsidR="00E346A6">
        <w:rPr>
          <w:i/>
          <w:iCs/>
          <w:lang w:val="nl-BE"/>
        </w:rPr>
        <w:t xml:space="preserve"> </w:t>
      </w:r>
      <w:r w:rsidRPr="0099695F">
        <w:rPr>
          <w:i/>
          <w:iCs/>
          <w:lang w:val="nl-BE"/>
        </w:rPr>
        <w:t>toestandsdiagrammen, beslissingstabellen,  activitydiagrammen.]</w:t>
      </w:r>
    </w:p>
    <w:p w14:paraId="0C8EECE7" w14:textId="77777777" w:rsidR="00FF78EC" w:rsidRPr="00BA44D9" w:rsidRDefault="00FF78EC" w:rsidP="00A20DB9">
      <w:pPr>
        <w:pStyle w:val="Plattetekstinspringen"/>
        <w:ind w:left="0"/>
        <w:rPr>
          <w:lang w:val="nl-BE"/>
        </w:rPr>
      </w:pPr>
    </w:p>
    <w:p w14:paraId="62230B98" w14:textId="67D2FC79" w:rsidR="00FF78EC" w:rsidRPr="00DC223D" w:rsidRDefault="44D65E82" w:rsidP="00DC223D">
      <w:pPr>
        <w:pStyle w:val="Kop1"/>
      </w:pPr>
      <w:r>
        <w:t xml:space="preserve"> </w:t>
      </w:r>
      <w:bookmarkStart w:id="42" w:name="_Toc244169769"/>
      <w:r>
        <w:t>Technisch design</w:t>
      </w:r>
      <w:bookmarkStart w:id="43" w:name="_Toc378765641"/>
      <w:bookmarkEnd w:id="37"/>
      <w:bookmarkEnd w:id="42"/>
      <w:bookmarkEnd w:id="43"/>
    </w:p>
    <w:p w14:paraId="7C71C317" w14:textId="57862E80" w:rsidR="00A84AD9" w:rsidRDefault="2C9225F1" w:rsidP="00A84AD9">
      <w:pPr>
        <w:pStyle w:val="Plattetekstinspringen"/>
        <w:numPr>
          <w:ilvl w:val="0"/>
          <w:numId w:val="7"/>
        </w:numPr>
        <w:jc w:val="left"/>
        <w:rPr>
          <w:i/>
          <w:iCs/>
          <w:lang w:val="nl-BE"/>
        </w:rPr>
      </w:pPr>
      <w:r w:rsidRPr="2C9225F1">
        <w:rPr>
          <w:i/>
          <w:iCs/>
          <w:lang w:val="nl-BE"/>
        </w:rPr>
        <w:t xml:space="preserve">[Geen code maar algemene </w:t>
      </w:r>
      <w:r w:rsidRPr="00872007">
        <w:rPr>
          <w:b/>
          <w:bCs/>
          <w:i/>
          <w:iCs/>
          <w:lang w:val="nl-BE"/>
        </w:rPr>
        <w:t>architectuur</w:t>
      </w:r>
      <w:r w:rsidR="007C4AD6">
        <w:rPr>
          <w:b/>
          <w:bCs/>
          <w:i/>
          <w:iCs/>
          <w:lang w:val="nl-BE"/>
        </w:rPr>
        <w:t xml:space="preserve"> </w:t>
      </w:r>
      <w:r w:rsidR="007C4AD6">
        <w:rPr>
          <w:i/>
          <w:iCs/>
          <w:lang w:val="nl-BE"/>
        </w:rPr>
        <w:t>(vb. Database-Firewall-Applicatieserver</w:t>
      </w:r>
      <w:r w:rsidR="0045603C">
        <w:rPr>
          <w:i/>
          <w:iCs/>
          <w:lang w:val="nl-BE"/>
        </w:rPr>
        <w:t>-Frontend</w:t>
      </w:r>
      <w:r w:rsidR="007C4AD6">
        <w:rPr>
          <w:i/>
          <w:iCs/>
          <w:lang w:val="nl-BE"/>
        </w:rPr>
        <w:t>)</w:t>
      </w:r>
      <w:r w:rsidRPr="2C9225F1">
        <w:rPr>
          <w:i/>
          <w:iCs/>
          <w:lang w:val="nl-BE"/>
        </w:rPr>
        <w:t>]</w:t>
      </w:r>
    </w:p>
    <w:p w14:paraId="1E92992E" w14:textId="2D4C188D" w:rsidR="00A84AD9" w:rsidRDefault="0045603C" w:rsidP="0045603C">
      <w:pPr>
        <w:pStyle w:val="Plattetekstinspringen"/>
        <w:ind w:left="1068"/>
        <w:jc w:val="left"/>
        <w:rPr>
          <w:i/>
          <w:iCs/>
          <w:lang w:val="nl-BE"/>
        </w:rPr>
      </w:pPr>
      <w:r w:rsidRPr="0099695F">
        <w:rPr>
          <w:i/>
          <w:iCs/>
          <w:lang w:val="nl-BE"/>
        </w:rPr>
        <w:t xml:space="preserve"> </w:t>
      </w:r>
      <w:r w:rsidR="00A84AD9" w:rsidRPr="0099695F">
        <w:rPr>
          <w:i/>
          <w:iCs/>
          <w:lang w:val="nl-BE"/>
        </w:rPr>
        <w:t>[TIP ! Denk aan</w:t>
      </w:r>
      <w:r w:rsidR="00A84AD9">
        <w:rPr>
          <w:i/>
          <w:iCs/>
          <w:lang w:val="nl-BE"/>
        </w:rPr>
        <w:t xml:space="preserve"> C4-model, clean code/layered architectuur</w:t>
      </w:r>
      <w:r>
        <w:rPr>
          <w:i/>
          <w:iCs/>
          <w:lang w:val="nl-BE"/>
        </w:rPr>
        <w:t>, Design Patterns</w:t>
      </w:r>
      <w:r w:rsidR="00A84AD9" w:rsidRPr="0099695F">
        <w:rPr>
          <w:i/>
          <w:iCs/>
          <w:lang w:val="nl-BE"/>
        </w:rPr>
        <w:t>]</w:t>
      </w:r>
    </w:p>
    <w:p w14:paraId="5D61362E" w14:textId="2ECB7295" w:rsidR="0045603C" w:rsidRPr="0045603C" w:rsidRDefault="0045603C" w:rsidP="0045603C">
      <w:pPr>
        <w:pStyle w:val="Plattetekstinspringen"/>
        <w:numPr>
          <w:ilvl w:val="0"/>
          <w:numId w:val="7"/>
        </w:numPr>
        <w:jc w:val="left"/>
        <w:rPr>
          <w:i/>
          <w:iCs/>
          <w:lang w:val="nl-BE"/>
        </w:rPr>
      </w:pPr>
      <w:r>
        <w:rPr>
          <w:i/>
          <w:iCs/>
          <w:lang w:val="nl-BE"/>
        </w:rPr>
        <w:t>[G</w:t>
      </w:r>
      <w:r w:rsidRPr="2C9225F1">
        <w:rPr>
          <w:i/>
          <w:iCs/>
          <w:lang w:val="nl-BE"/>
        </w:rPr>
        <w:t>ebruikte technologieën en configuratie</w:t>
      </w:r>
      <w:r>
        <w:rPr>
          <w:i/>
          <w:iCs/>
          <w:lang w:val="nl-BE"/>
        </w:rPr>
        <w:t>.]</w:t>
      </w:r>
    </w:p>
    <w:p w14:paraId="03DF2507" w14:textId="77150474" w:rsidR="00A84AD9" w:rsidRPr="00A84AD9" w:rsidRDefault="00A84AD9" w:rsidP="00A84AD9">
      <w:pPr>
        <w:pStyle w:val="Plattetekstinspringen"/>
        <w:numPr>
          <w:ilvl w:val="0"/>
          <w:numId w:val="7"/>
        </w:numPr>
        <w:jc w:val="left"/>
        <w:rPr>
          <w:i/>
          <w:iCs/>
          <w:lang w:val="nl-BE"/>
        </w:rPr>
      </w:pPr>
      <w:r>
        <w:rPr>
          <w:i/>
          <w:iCs/>
          <w:lang w:val="nl-BE"/>
        </w:rPr>
        <w:t>[Opzet Database</w:t>
      </w:r>
      <w:r w:rsidR="0045603C">
        <w:rPr>
          <w:i/>
          <w:iCs/>
          <w:lang w:val="nl-BE"/>
        </w:rPr>
        <w:t xml:space="preserve">, gebruikte logica, … </w:t>
      </w:r>
      <w:r>
        <w:rPr>
          <w:i/>
          <w:iCs/>
          <w:lang w:val="nl-BE"/>
        </w:rPr>
        <w:t>]</w:t>
      </w:r>
    </w:p>
    <w:p w14:paraId="64FEB4CC" w14:textId="4A44A95A" w:rsidR="00FF78EC" w:rsidRPr="0099695F" w:rsidRDefault="00FF78EC" w:rsidP="00FF78EC">
      <w:pPr>
        <w:pStyle w:val="Plattetekstinspringen"/>
        <w:numPr>
          <w:ilvl w:val="0"/>
          <w:numId w:val="7"/>
        </w:numPr>
        <w:jc w:val="left"/>
        <w:rPr>
          <w:i/>
          <w:iCs/>
          <w:lang w:val="nl-BE"/>
        </w:rPr>
      </w:pPr>
      <w:r w:rsidRPr="0099695F">
        <w:rPr>
          <w:i/>
          <w:iCs/>
          <w:lang w:val="nl-BE"/>
        </w:rPr>
        <w:t>[TIP ! Denk</w:t>
      </w:r>
      <w:r w:rsidR="00A84AD9">
        <w:rPr>
          <w:i/>
          <w:iCs/>
          <w:lang w:val="nl-BE"/>
        </w:rPr>
        <w:t xml:space="preserve"> </w:t>
      </w:r>
      <w:r w:rsidRPr="0099695F">
        <w:rPr>
          <w:i/>
          <w:iCs/>
          <w:lang w:val="nl-BE"/>
        </w:rPr>
        <w:t xml:space="preserve"> klassediagrammen, sequen</w:t>
      </w:r>
      <w:r w:rsidR="00481801">
        <w:rPr>
          <w:i/>
          <w:iCs/>
          <w:lang w:val="nl-BE"/>
        </w:rPr>
        <w:t>tie</w:t>
      </w:r>
      <w:r w:rsidRPr="0099695F">
        <w:rPr>
          <w:i/>
          <w:iCs/>
          <w:lang w:val="nl-BE"/>
        </w:rPr>
        <w:t>diagrammen, beslissingstabellen, toestandsdiagrammen</w:t>
      </w:r>
      <w:r w:rsidR="0045603C">
        <w:rPr>
          <w:i/>
          <w:iCs/>
          <w:lang w:val="nl-BE"/>
        </w:rPr>
        <w:t>, Structured Flowcharts</w:t>
      </w:r>
      <w:r w:rsidRPr="0099695F">
        <w:rPr>
          <w:i/>
          <w:iCs/>
          <w:lang w:val="nl-BE"/>
        </w:rPr>
        <w:t>.]</w:t>
      </w:r>
    </w:p>
    <w:p w14:paraId="1A6AE1C9" w14:textId="77777777" w:rsidR="00FF78EC" w:rsidRPr="00DC223D" w:rsidRDefault="00FF78EC" w:rsidP="00DC223D">
      <w:pPr>
        <w:pStyle w:val="Kop1"/>
      </w:pPr>
      <w:bookmarkStart w:id="44" w:name="_Toc378765642"/>
      <w:bookmarkStart w:id="45" w:name="_Toc244169770"/>
      <w:r w:rsidRPr="00DC223D">
        <w:t>Beschrijving van de mogelijke interfaces</w:t>
      </w:r>
      <w:bookmarkEnd w:id="44"/>
      <w:bookmarkEnd w:id="45"/>
    </w:p>
    <w:p w14:paraId="1164902C" w14:textId="77777777" w:rsidR="00FF78EC" w:rsidRPr="0099695F" w:rsidRDefault="00FF78EC" w:rsidP="007461DE">
      <w:pPr>
        <w:pStyle w:val="Plattetekstinspringen"/>
        <w:numPr>
          <w:ilvl w:val="0"/>
          <w:numId w:val="7"/>
        </w:numPr>
        <w:jc w:val="left"/>
        <w:rPr>
          <w:i/>
          <w:iCs/>
          <w:lang w:val="nl-BE"/>
        </w:rPr>
      </w:pPr>
      <w:r w:rsidRPr="0099695F">
        <w:rPr>
          <w:i/>
          <w:iCs/>
          <w:lang w:val="nl-BE"/>
        </w:rPr>
        <w:t>[Beschrijf de mogelijke interfaces van je project en hoe de communicatie gebeurt.]</w:t>
      </w:r>
    </w:p>
    <w:p w14:paraId="59FBABA5" w14:textId="15288777" w:rsidR="00FF78EC" w:rsidRPr="0099695F" w:rsidRDefault="00FF78EC" w:rsidP="007461DE">
      <w:pPr>
        <w:pStyle w:val="Plattetekstinspringen"/>
        <w:numPr>
          <w:ilvl w:val="0"/>
          <w:numId w:val="7"/>
        </w:numPr>
        <w:jc w:val="left"/>
        <w:rPr>
          <w:i/>
          <w:iCs/>
          <w:lang w:val="nl-BE" w:eastAsia="en-US"/>
        </w:rPr>
      </w:pPr>
      <w:r w:rsidRPr="0099695F">
        <w:rPr>
          <w:i/>
          <w:iCs/>
          <w:lang w:val="nl-BE"/>
        </w:rPr>
        <w:t>[TIP ! Gebruik een context DFD om te verduidelijken</w:t>
      </w:r>
      <w:r w:rsidR="00D24013">
        <w:rPr>
          <w:i/>
          <w:iCs/>
          <w:lang w:val="nl-BE"/>
        </w:rPr>
        <w:t xml:space="preserve"> en zoek nog eens op wat een context DFD ook al weer is</w:t>
      </w:r>
      <w:r w:rsidRPr="0099695F">
        <w:rPr>
          <w:i/>
          <w:iCs/>
          <w:lang w:val="nl-BE"/>
        </w:rPr>
        <w:t>.]</w:t>
      </w:r>
    </w:p>
    <w:p w14:paraId="26F4B39B" w14:textId="77777777" w:rsidR="00FF78EC" w:rsidRPr="00DC223D" w:rsidRDefault="00FF78EC" w:rsidP="00DC223D">
      <w:pPr>
        <w:pStyle w:val="Kop1"/>
      </w:pPr>
      <w:bookmarkStart w:id="46" w:name="_Toc378765643"/>
      <w:bookmarkStart w:id="47" w:name="_Toc244169771"/>
      <w:r w:rsidRPr="00DC223D">
        <w:t>Beschrijving van eventuele datamigratie</w:t>
      </w:r>
      <w:bookmarkEnd w:id="46"/>
      <w:bookmarkEnd w:id="47"/>
    </w:p>
    <w:p w14:paraId="149B12E9" w14:textId="77777777" w:rsidR="00FF78EC" w:rsidRPr="0099695F" w:rsidRDefault="00FF78EC" w:rsidP="00D24013">
      <w:pPr>
        <w:pStyle w:val="Plattetekstinspringen"/>
        <w:numPr>
          <w:ilvl w:val="0"/>
          <w:numId w:val="7"/>
        </w:numPr>
        <w:jc w:val="left"/>
        <w:rPr>
          <w:i/>
          <w:iCs/>
          <w:lang w:val="nl-BE"/>
        </w:rPr>
      </w:pPr>
      <w:r w:rsidRPr="0099695F">
        <w:rPr>
          <w:i/>
          <w:iCs/>
          <w:lang w:val="nl-BE"/>
        </w:rPr>
        <w:t>[Beschrijf de aanpak van de datamigratie en hoe de scripts opgebouwd zijn.]</w:t>
      </w:r>
    </w:p>
    <w:p w14:paraId="1C3120B4" w14:textId="2F53254F" w:rsidR="00FF78EC" w:rsidRPr="0099695F" w:rsidRDefault="00FF78EC" w:rsidP="00D24013">
      <w:pPr>
        <w:pStyle w:val="Plattetekstinspringen"/>
        <w:numPr>
          <w:ilvl w:val="0"/>
          <w:numId w:val="7"/>
        </w:numPr>
        <w:jc w:val="left"/>
        <w:rPr>
          <w:i/>
          <w:iCs/>
          <w:lang w:val="nl-BE" w:eastAsia="en-US"/>
        </w:rPr>
      </w:pPr>
      <w:r w:rsidRPr="0099695F">
        <w:rPr>
          <w:i/>
          <w:iCs/>
          <w:lang w:val="nl-BE"/>
        </w:rPr>
        <w:t>[TIP ! Je kan hiervoor ERD</w:t>
      </w:r>
      <w:r w:rsidR="00DF3B51">
        <w:rPr>
          <w:i/>
          <w:iCs/>
          <w:lang w:val="nl-BE"/>
        </w:rPr>
        <w:t xml:space="preserve"> gebruiken, activiteitsdiagrammen</w:t>
      </w:r>
      <w:r w:rsidRPr="0099695F">
        <w:rPr>
          <w:i/>
          <w:iCs/>
          <w:lang w:val="nl-BE"/>
        </w:rPr>
        <w:t>.]</w:t>
      </w:r>
    </w:p>
    <w:p w14:paraId="23C06BBD" w14:textId="77777777" w:rsidR="00FF78EC" w:rsidRPr="00DC223D" w:rsidRDefault="00FF78EC" w:rsidP="00DC223D">
      <w:pPr>
        <w:pStyle w:val="Kop1"/>
      </w:pPr>
      <w:bookmarkStart w:id="48" w:name="_Toc378765644"/>
      <w:bookmarkStart w:id="49" w:name="_Toc244169772"/>
      <w:r w:rsidRPr="00DC223D">
        <w:t>Beschrijving van eventuele impact op de huidige infrastructuur</w:t>
      </w:r>
      <w:bookmarkEnd w:id="48"/>
      <w:bookmarkEnd w:id="49"/>
    </w:p>
    <w:p w14:paraId="27F1FD0A" w14:textId="77777777" w:rsidR="00FF78EC" w:rsidRPr="0099695F" w:rsidRDefault="00FF78EC" w:rsidP="00FF78EC">
      <w:pPr>
        <w:pStyle w:val="Plattetekstinspringen"/>
        <w:numPr>
          <w:ilvl w:val="0"/>
          <w:numId w:val="7"/>
        </w:numPr>
        <w:jc w:val="left"/>
        <w:rPr>
          <w:i/>
          <w:iCs/>
          <w:lang w:val="nl-BE"/>
        </w:rPr>
      </w:pPr>
      <w:r w:rsidRPr="0099695F">
        <w:rPr>
          <w:i/>
          <w:iCs/>
          <w:lang w:val="nl-BE"/>
        </w:rPr>
        <w:t>[Beschrijf de impact op de infrastructuur. Dienen er servers aangekocht te worden,geherinstalleerd, of gewijzigd te worden? Worden er andere systemen in het landschap voorzien of verwijderd?]</w:t>
      </w:r>
    </w:p>
    <w:p w14:paraId="09853823" w14:textId="77777777" w:rsidR="00FF78EC" w:rsidRPr="0099695F" w:rsidRDefault="00FF78EC" w:rsidP="00FF78EC">
      <w:pPr>
        <w:pStyle w:val="Plattetekstinspringen"/>
        <w:numPr>
          <w:ilvl w:val="0"/>
          <w:numId w:val="7"/>
        </w:numPr>
        <w:jc w:val="left"/>
        <w:rPr>
          <w:i/>
          <w:iCs/>
          <w:lang w:val="nl-BE" w:eastAsia="en-US"/>
        </w:rPr>
      </w:pPr>
      <w:r w:rsidRPr="0099695F">
        <w:rPr>
          <w:i/>
          <w:iCs/>
          <w:lang w:val="nl-BE"/>
        </w:rPr>
        <w:t>[TIP ! Gebruik component- of deploymentdiagram.]</w:t>
      </w:r>
    </w:p>
    <w:p w14:paraId="34DAFDF8" w14:textId="643DE3F1" w:rsidR="00FF78EC" w:rsidRDefault="00FF78EC" w:rsidP="00DC223D">
      <w:pPr>
        <w:pStyle w:val="Kop1"/>
      </w:pPr>
      <w:bookmarkStart w:id="50" w:name="_Toc378765645"/>
      <w:bookmarkStart w:id="51" w:name="_Toc244169773"/>
      <w:r w:rsidRPr="007F2C92">
        <w:rPr>
          <w:lang w:eastAsia="en-US"/>
        </w:rPr>
        <w:t>Analys</w:t>
      </w:r>
      <w:r>
        <w:rPr>
          <w:lang w:eastAsia="en-US"/>
        </w:rPr>
        <w:t>e van security en eventuele aut</w:t>
      </w:r>
      <w:r w:rsidRPr="007F2C92">
        <w:rPr>
          <w:lang w:eastAsia="en-US"/>
        </w:rPr>
        <w:t>orisatierollen</w:t>
      </w:r>
      <w:bookmarkEnd w:id="50"/>
      <w:bookmarkEnd w:id="51"/>
    </w:p>
    <w:p w14:paraId="504DD3FB" w14:textId="50A6251A" w:rsidR="00FF78EC" w:rsidRPr="0099695F" w:rsidRDefault="00FF78EC" w:rsidP="00FF78EC">
      <w:pPr>
        <w:pStyle w:val="Plattetekstinspringen"/>
        <w:numPr>
          <w:ilvl w:val="0"/>
          <w:numId w:val="8"/>
        </w:numPr>
        <w:jc w:val="left"/>
        <w:rPr>
          <w:i/>
          <w:iCs/>
          <w:lang w:eastAsia="en-US"/>
        </w:rPr>
      </w:pPr>
      <w:r w:rsidRPr="0099695F">
        <w:rPr>
          <w:i/>
          <w:iCs/>
        </w:rPr>
        <w:t xml:space="preserve">[Beschrijf de methode en aanpak van </w:t>
      </w:r>
      <w:r w:rsidR="00FE2A1B">
        <w:rPr>
          <w:i/>
          <w:iCs/>
        </w:rPr>
        <w:t xml:space="preserve">de </w:t>
      </w:r>
      <w:r w:rsidRPr="0099695F">
        <w:rPr>
          <w:i/>
          <w:iCs/>
        </w:rPr>
        <w:t>security.</w:t>
      </w:r>
      <w:r w:rsidR="00FE2A1B">
        <w:rPr>
          <w:i/>
          <w:iCs/>
        </w:rPr>
        <w:t xml:space="preserve"> Als het om een extern systeem gaat, leg dan uit hoe zij het aanpakken.</w:t>
      </w:r>
      <w:r w:rsidR="00AD000B">
        <w:rPr>
          <w:i/>
          <w:iCs/>
        </w:rPr>
        <w:t xml:space="preserve"> Kan het gehackt worden?</w:t>
      </w:r>
      <w:r w:rsidRPr="0099695F">
        <w:rPr>
          <w:i/>
          <w:iCs/>
        </w:rPr>
        <w:t>]</w:t>
      </w:r>
    </w:p>
    <w:p w14:paraId="54CA2990" w14:textId="0F80866F" w:rsidR="00FF78EC" w:rsidRPr="0099695F" w:rsidRDefault="00FF78EC" w:rsidP="00FF78EC">
      <w:pPr>
        <w:pStyle w:val="Plattetekstinspringen"/>
        <w:numPr>
          <w:ilvl w:val="0"/>
          <w:numId w:val="8"/>
        </w:numPr>
        <w:jc w:val="left"/>
        <w:rPr>
          <w:i/>
          <w:iCs/>
          <w:lang w:eastAsia="en-US"/>
        </w:rPr>
      </w:pPr>
      <w:r w:rsidRPr="0099695F">
        <w:rPr>
          <w:i/>
          <w:iCs/>
        </w:rPr>
        <w:t xml:space="preserve">[Beschrijf de verschillende autorisatierollen en </w:t>
      </w:r>
      <w:r w:rsidR="00AD000B">
        <w:rPr>
          <w:i/>
          <w:iCs/>
        </w:rPr>
        <w:t>wat ze net kunnen in het systeem</w:t>
      </w:r>
      <w:r w:rsidRPr="0099695F">
        <w:rPr>
          <w:i/>
          <w:iCs/>
        </w:rPr>
        <w:t>]</w:t>
      </w:r>
    </w:p>
    <w:p w14:paraId="6AA949EF" w14:textId="77777777" w:rsidR="00FF78EC" w:rsidRPr="00DC223D" w:rsidRDefault="00FF78EC" w:rsidP="00DC223D">
      <w:pPr>
        <w:pStyle w:val="Kop1"/>
      </w:pPr>
      <w:bookmarkStart w:id="52" w:name="_Toc519317888"/>
      <w:bookmarkStart w:id="53" w:name="_Toc378765646"/>
      <w:bookmarkStart w:id="54" w:name="_Toc244169774"/>
      <w:r w:rsidRPr="00DC223D">
        <w:t>Documentatie</w:t>
      </w:r>
      <w:bookmarkEnd w:id="52"/>
      <w:bookmarkEnd w:id="53"/>
      <w:bookmarkEnd w:id="54"/>
    </w:p>
    <w:p w14:paraId="7B8640BE" w14:textId="77777777" w:rsidR="00FF78EC" w:rsidRPr="0099695F" w:rsidRDefault="00FF78EC" w:rsidP="00E22A0E">
      <w:pPr>
        <w:pStyle w:val="Plattetekstinspringen"/>
        <w:numPr>
          <w:ilvl w:val="0"/>
          <w:numId w:val="8"/>
        </w:numPr>
        <w:jc w:val="left"/>
        <w:rPr>
          <w:i/>
          <w:iCs/>
        </w:rPr>
      </w:pPr>
      <w:r w:rsidRPr="0099695F">
        <w:rPr>
          <w:i/>
          <w:iCs/>
        </w:rPr>
        <w:t>[Hoe wordt documentatie in de code voorzien?]</w:t>
      </w:r>
    </w:p>
    <w:p w14:paraId="686EC0F1" w14:textId="77777777" w:rsidR="00FF78EC" w:rsidRPr="0099695F" w:rsidRDefault="00FF78EC" w:rsidP="00E22A0E">
      <w:pPr>
        <w:pStyle w:val="Plattetekstinspringen"/>
        <w:numPr>
          <w:ilvl w:val="0"/>
          <w:numId w:val="8"/>
        </w:numPr>
        <w:jc w:val="left"/>
        <w:rPr>
          <w:i/>
          <w:iCs/>
        </w:rPr>
      </w:pPr>
      <w:r w:rsidRPr="0099695F">
        <w:rPr>
          <w:i/>
          <w:iCs/>
        </w:rPr>
        <w:t>[Zal er documentatie voorzien worden als het project opgeleverd wordt, bv. handleidingen?]</w:t>
      </w:r>
    </w:p>
    <w:p w14:paraId="1B9EFC71" w14:textId="07CF8CDA" w:rsidR="006B5AB4" w:rsidRPr="000B28EF" w:rsidRDefault="00F97C24" w:rsidP="55E387C1">
      <w:pPr>
        <w:pStyle w:val="Kop1"/>
        <w:rPr>
          <w:rFonts w:cs="Times New Roman"/>
          <w:lang w:eastAsia="en-US"/>
        </w:rPr>
      </w:pPr>
      <w:bookmarkStart w:id="55" w:name="_Toc244169775"/>
      <w:r>
        <w:rPr>
          <w:rFonts w:cs="Times New Roman"/>
          <w:kern w:val="0"/>
          <w:lang w:eastAsia="en-US"/>
        </w:rPr>
        <w:t>B</w:t>
      </w:r>
      <w:r w:rsidR="00C24A8B" w:rsidRPr="55E387C1">
        <w:rPr>
          <w:rFonts w:cs="Times New Roman"/>
          <w:kern w:val="0"/>
          <w:lang w:eastAsia="en-US"/>
        </w:rPr>
        <w:t>ronvermelding</w:t>
      </w:r>
      <w:bookmarkEnd w:id="55"/>
    </w:p>
    <w:p w14:paraId="04851E0B" w14:textId="5CCABA55" w:rsidR="006B5AB4" w:rsidRPr="00E22A0E" w:rsidRDefault="0099695F" w:rsidP="006B5AB4">
      <w:pPr>
        <w:pStyle w:val="Sjabloon"/>
        <w:rPr>
          <w:rFonts w:ascii="Calibri" w:hAnsi="Calibri"/>
          <w:iCs/>
        </w:rPr>
      </w:pPr>
      <w:r w:rsidRPr="00E22A0E">
        <w:rPr>
          <w:rFonts w:ascii="Calibri" w:hAnsi="Calibri"/>
          <w:iCs/>
        </w:rPr>
        <w:t>[</w:t>
      </w:r>
      <w:r w:rsidR="006B5AB4" w:rsidRPr="00E22A0E">
        <w:rPr>
          <w:rFonts w:ascii="Calibri" w:hAnsi="Calibri"/>
          <w:iCs/>
        </w:rPr>
        <w:t>Vermeld hier al je bronnen volgens de APA stijlgids (</w:t>
      </w:r>
      <w:hyperlink r:id="rId15" w:history="1">
        <w:r w:rsidR="006B5AB4" w:rsidRPr="00E22A0E">
          <w:rPr>
            <w:rFonts w:ascii="Calibri" w:hAnsi="Calibri"/>
            <w:iCs/>
          </w:rPr>
          <w:t>https://apastyle.apa.org/</w:t>
        </w:r>
      </w:hyperlink>
      <w:r w:rsidR="006B5AB4" w:rsidRPr="00E22A0E">
        <w:rPr>
          <w:rFonts w:ascii="Calibri" w:hAnsi="Calibri"/>
          <w:iCs/>
        </w:rPr>
        <w:t>). Denk eraan dat elk brontype (website/rapport/wetenschappelijk artikel/hoofdstuk uit boek/…) zijn eigen stijl heeft.</w:t>
      </w:r>
      <w:r w:rsidRPr="00E22A0E">
        <w:rPr>
          <w:rFonts w:ascii="Calibri" w:hAnsi="Calibri"/>
          <w:iCs/>
        </w:rPr>
        <w:t xml:space="preserve"> ]</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0"/>
      </w:tblGrid>
      <w:tr w:rsidR="006B5AB4" w:rsidRPr="000B28EF" w14:paraId="445783D6" w14:textId="77777777" w:rsidTr="006B5AB4">
        <w:tc>
          <w:tcPr>
            <w:tcW w:w="562" w:type="dxa"/>
          </w:tcPr>
          <w:p w14:paraId="127C5FC9" w14:textId="77777777" w:rsidR="006B5AB4" w:rsidRPr="000B28EF" w:rsidRDefault="006B5AB4" w:rsidP="006B5AB4">
            <w:pPr>
              <w:spacing w:before="120" w:after="120"/>
              <w:rPr>
                <w:lang w:eastAsia="en-US"/>
              </w:rPr>
            </w:pPr>
            <w:r w:rsidRPr="000B28EF">
              <w:rPr>
                <w:lang w:eastAsia="en-US"/>
              </w:rPr>
              <w:t>[1]</w:t>
            </w:r>
          </w:p>
        </w:tc>
        <w:tc>
          <w:tcPr>
            <w:tcW w:w="8500" w:type="dxa"/>
          </w:tcPr>
          <w:p w14:paraId="76E81C9D" w14:textId="480C6E40" w:rsidR="006B5AB4" w:rsidRPr="000B28EF" w:rsidRDefault="00AF398D" w:rsidP="00775304">
            <w:pPr>
              <w:spacing w:before="120" w:after="120"/>
              <w:rPr>
                <w:lang w:eastAsia="en-US"/>
              </w:rPr>
            </w:pPr>
            <w:r w:rsidRPr="000B28EF">
              <w:rPr>
                <w:lang w:eastAsia="en-US"/>
              </w:rPr>
              <w:t>Jan</w:t>
            </w:r>
            <w:r w:rsidR="006B5AB4" w:rsidRPr="000B28EF">
              <w:rPr>
                <w:lang w:eastAsia="en-US"/>
              </w:rPr>
              <w:t>, A. (</w:t>
            </w:r>
            <w:r w:rsidRPr="000B28EF">
              <w:rPr>
                <w:lang w:eastAsia="en-US"/>
              </w:rPr>
              <w:t>2015-04-12</w:t>
            </w:r>
            <w:r w:rsidR="006B5AB4" w:rsidRPr="000B28EF">
              <w:rPr>
                <w:lang w:eastAsia="en-US"/>
              </w:rPr>
              <w:t xml:space="preserve">). </w:t>
            </w:r>
            <w:r w:rsidRPr="000B28EF">
              <w:rPr>
                <w:lang w:eastAsia="en-US"/>
              </w:rPr>
              <w:t xml:space="preserve">De titel van </w:t>
            </w:r>
            <w:r w:rsidR="00FD3390">
              <w:rPr>
                <w:lang w:eastAsia="en-US"/>
              </w:rPr>
              <w:t>deze pagina</w:t>
            </w:r>
            <w:r w:rsidR="006B5AB4" w:rsidRPr="000B28EF">
              <w:rPr>
                <w:lang w:eastAsia="en-US"/>
              </w:rPr>
              <w:t xml:space="preserve">. </w:t>
            </w:r>
            <w:r w:rsidR="00775304" w:rsidRPr="000B28EF">
              <w:rPr>
                <w:lang w:eastAsia="en-US"/>
              </w:rPr>
              <w:t xml:space="preserve">Opgehaald van </w:t>
            </w:r>
            <w:hyperlink r:id="rId16" w:history="1">
              <w:r w:rsidR="006B5AB4" w:rsidRPr="000B28EF">
                <w:rPr>
                  <w:rStyle w:val="Hyperlink"/>
                  <w:lang w:eastAsia="en-US"/>
                </w:rPr>
                <w:t>http://xxxxxxxxx</w:t>
              </w:r>
            </w:hyperlink>
            <w:r w:rsidR="00775304" w:rsidRPr="000B28EF">
              <w:rPr>
                <w:lang w:eastAsia="en-US"/>
              </w:rPr>
              <w:t>.</w:t>
            </w:r>
          </w:p>
        </w:tc>
      </w:tr>
      <w:tr w:rsidR="00A54F9C" w:rsidRPr="000B28EF" w14:paraId="1258CBEC" w14:textId="77777777" w:rsidTr="006B5AB4">
        <w:tc>
          <w:tcPr>
            <w:tcW w:w="562" w:type="dxa"/>
          </w:tcPr>
          <w:p w14:paraId="4CA53300" w14:textId="1E42DF79" w:rsidR="00A54F9C" w:rsidRPr="000B28EF" w:rsidRDefault="00A54F9C" w:rsidP="006B5AB4">
            <w:pPr>
              <w:spacing w:before="120" w:after="120"/>
              <w:rPr>
                <w:lang w:eastAsia="en-US"/>
              </w:rPr>
            </w:pPr>
          </w:p>
        </w:tc>
        <w:tc>
          <w:tcPr>
            <w:tcW w:w="8500" w:type="dxa"/>
          </w:tcPr>
          <w:p w14:paraId="62D694F8" w14:textId="5E5A4684" w:rsidR="00A54F9C" w:rsidRPr="003C07D2" w:rsidRDefault="00A54F9C" w:rsidP="00775304">
            <w:pPr>
              <w:spacing w:before="120" w:after="120"/>
              <w:rPr>
                <w:lang w:val="nl-BE" w:eastAsia="en-US"/>
              </w:rPr>
            </w:pPr>
          </w:p>
        </w:tc>
      </w:tr>
      <w:bookmarkEnd w:id="5"/>
    </w:tbl>
    <w:p w14:paraId="02EB378F" w14:textId="77777777" w:rsidR="006B5AB4" w:rsidRPr="000B28EF" w:rsidRDefault="006B5AB4" w:rsidP="00E5642B">
      <w:pPr>
        <w:rPr>
          <w:lang w:eastAsia="en-US"/>
        </w:rPr>
      </w:pPr>
    </w:p>
    <w:sectPr w:rsidR="006B5AB4" w:rsidRPr="000B28EF" w:rsidSect="00905966">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ABA3" w14:textId="77777777" w:rsidR="003D0AC2" w:rsidRDefault="003D0AC2" w:rsidP="00B037EA">
      <w:r>
        <w:separator/>
      </w:r>
    </w:p>
  </w:endnote>
  <w:endnote w:type="continuationSeparator" w:id="0">
    <w:p w14:paraId="7FF9E1F0" w14:textId="77777777" w:rsidR="003D0AC2" w:rsidRDefault="003D0AC2" w:rsidP="00B037EA">
      <w:r>
        <w:continuationSeparator/>
      </w:r>
    </w:p>
  </w:endnote>
  <w:endnote w:type="continuationNotice" w:id="1">
    <w:p w14:paraId="13A7EBA1" w14:textId="77777777" w:rsidR="003D0AC2" w:rsidRDefault="003D0AC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594050721"/>
      <w:docPartObj>
        <w:docPartGallery w:val="Page Numbers (Bottom of Page)"/>
        <w:docPartUnique/>
      </w:docPartObj>
    </w:sdtPr>
    <w:sdtContent>
      <w:p w14:paraId="1426D716" w14:textId="38587B63" w:rsidR="00690C5E" w:rsidRDefault="00690C5E">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7797C328" w14:textId="77777777" w:rsidR="00690C5E" w:rsidRDefault="00690C5E" w:rsidP="00690C5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FE0D" w14:textId="53C37232" w:rsidR="00690C5E" w:rsidRPr="00D14DB4" w:rsidRDefault="00D14DB4" w:rsidP="0084641A">
    <w:pPr>
      <w:pStyle w:val="Voettekst"/>
      <w:framePr w:wrap="none" w:vAnchor="text" w:hAnchor="page" w:x="9793" w:y="-29"/>
      <w:rPr>
        <w:sz w:val="18"/>
        <w:lang w:val="nl-BE"/>
      </w:rPr>
    </w:pPr>
    <w:r w:rsidRPr="0084641A">
      <w:rPr>
        <w:sz w:val="18"/>
        <w:lang w:val="nl-BE"/>
      </w:rPr>
      <w:t xml:space="preserve">Pagina </w:t>
    </w:r>
    <w:sdt>
      <w:sdtPr>
        <w:rPr>
          <w:sz w:val="18"/>
          <w:lang w:val="nl-BE"/>
        </w:rPr>
        <w:id w:val="814762721"/>
        <w:docPartObj>
          <w:docPartGallery w:val="Page Numbers (Bottom of Page)"/>
          <w:docPartUnique/>
        </w:docPartObj>
      </w:sdtPr>
      <w:sdtContent>
        <w:r w:rsidR="00690C5E" w:rsidRPr="00D14DB4">
          <w:rPr>
            <w:sz w:val="18"/>
            <w:lang w:val="nl-BE"/>
          </w:rPr>
          <w:fldChar w:fldCharType="begin"/>
        </w:r>
        <w:r w:rsidR="00690C5E" w:rsidRPr="00D14DB4">
          <w:rPr>
            <w:sz w:val="18"/>
            <w:lang w:val="nl-BE"/>
          </w:rPr>
          <w:instrText xml:space="preserve"> PAGE </w:instrText>
        </w:r>
        <w:r w:rsidR="00690C5E" w:rsidRPr="00D14DB4">
          <w:rPr>
            <w:sz w:val="18"/>
            <w:lang w:val="nl-BE"/>
          </w:rPr>
          <w:fldChar w:fldCharType="separate"/>
        </w:r>
        <w:r w:rsidR="003446AD">
          <w:rPr>
            <w:noProof/>
            <w:sz w:val="18"/>
            <w:lang w:val="nl-BE"/>
          </w:rPr>
          <w:t>5</w:t>
        </w:r>
        <w:r w:rsidR="00690C5E" w:rsidRPr="00D14DB4">
          <w:rPr>
            <w:sz w:val="18"/>
            <w:lang w:val="nl-BE"/>
          </w:rPr>
          <w:fldChar w:fldCharType="end"/>
        </w:r>
        <w:r>
          <w:rPr>
            <w:sz w:val="18"/>
            <w:lang w:val="nl-BE"/>
          </w:rPr>
          <w:t xml:space="preserve"> van</w:t>
        </w:r>
        <w:r w:rsidR="00AB6E50">
          <w:rPr>
            <w:sz w:val="18"/>
            <w:lang w:val="nl-BE"/>
          </w:rPr>
          <w:t xml:space="preserve"> </w:t>
        </w:r>
        <w:r w:rsidR="0084641A">
          <w:rPr>
            <w:sz w:val="18"/>
            <w:lang w:val="nl-BE"/>
          </w:rPr>
          <w:fldChar w:fldCharType="begin"/>
        </w:r>
        <w:r w:rsidR="0084641A">
          <w:rPr>
            <w:sz w:val="18"/>
            <w:lang w:val="nl-BE"/>
          </w:rPr>
          <w:instrText xml:space="preserve"> NUMPAGES  \* MERGEFORMAT </w:instrText>
        </w:r>
        <w:r w:rsidR="0084641A">
          <w:rPr>
            <w:sz w:val="18"/>
            <w:lang w:val="nl-BE"/>
          </w:rPr>
          <w:fldChar w:fldCharType="separate"/>
        </w:r>
        <w:r w:rsidR="003446AD">
          <w:rPr>
            <w:noProof/>
            <w:sz w:val="18"/>
            <w:lang w:val="nl-BE"/>
          </w:rPr>
          <w:t>6</w:t>
        </w:r>
        <w:r w:rsidR="0084641A">
          <w:rPr>
            <w:sz w:val="18"/>
            <w:lang w:val="nl-BE"/>
          </w:rPr>
          <w:fldChar w:fldCharType="end"/>
        </w:r>
        <w:r>
          <w:rPr>
            <w:sz w:val="18"/>
            <w:lang w:val="nl-BE"/>
          </w:rPr>
          <w:t xml:space="preserve"> </w:t>
        </w:r>
      </w:sdtContent>
    </w:sdt>
  </w:p>
  <w:sdt>
    <w:sdtPr>
      <w:rPr>
        <w:sz w:val="18"/>
        <w:szCs w:val="18"/>
        <w:lang w:val="nl-BE"/>
      </w:rPr>
      <w:id w:val="696429212"/>
      <w:docPartObj>
        <w:docPartGallery w:val="Page Numbers (Bottom of Page)"/>
        <w:docPartUnique/>
      </w:docPartObj>
    </w:sdtPr>
    <w:sdtContent>
      <w:sdt>
        <w:sdtPr>
          <w:rPr>
            <w:sz w:val="18"/>
            <w:szCs w:val="18"/>
            <w:lang w:val="nl-BE"/>
          </w:rPr>
          <w:id w:val="-1769616900"/>
          <w:docPartObj>
            <w:docPartGallery w:val="Page Numbers (Top of Page)"/>
            <w:docPartUnique/>
          </w:docPartObj>
        </w:sdtPr>
        <w:sdtContent>
          <w:p w14:paraId="21CF4AB1" w14:textId="7E9FF8F5" w:rsidR="00F61BA0" w:rsidRPr="005F5CC9" w:rsidRDefault="00442F7B" w:rsidP="00690C5E">
            <w:pPr>
              <w:tabs>
                <w:tab w:val="right" w:pos="9072"/>
              </w:tabs>
              <w:ind w:right="360"/>
              <w:rPr>
                <w:sz w:val="18"/>
                <w:lang w:val="nl-BE"/>
              </w:rPr>
            </w:pPr>
            <w:r>
              <w:rPr>
                <w:sz w:val="18"/>
                <w:lang w:val="nl-BE"/>
              </w:rPr>
              <w:t>Blueprint</w:t>
            </w:r>
            <w:r w:rsidR="00F61BA0" w:rsidRPr="00C24A8B">
              <w:rPr>
                <w:sz w:val="18"/>
                <w:lang w:val="nl-BE"/>
              </w:rPr>
              <w:t xml:space="preserve"> voor stageproject “Een coole app voor iedereen”</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695D" w14:textId="77777777" w:rsidR="005F6AE5" w:rsidRDefault="005F6AE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54F21" w14:textId="77777777" w:rsidR="003D0AC2" w:rsidRDefault="003D0AC2" w:rsidP="00B037EA">
      <w:r>
        <w:separator/>
      </w:r>
    </w:p>
  </w:footnote>
  <w:footnote w:type="continuationSeparator" w:id="0">
    <w:p w14:paraId="2406F941" w14:textId="77777777" w:rsidR="003D0AC2" w:rsidRDefault="003D0AC2" w:rsidP="00B037EA">
      <w:r>
        <w:continuationSeparator/>
      </w:r>
    </w:p>
  </w:footnote>
  <w:footnote w:type="continuationNotice" w:id="1">
    <w:p w14:paraId="007C2D4E" w14:textId="77777777" w:rsidR="003D0AC2" w:rsidRDefault="003D0AC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1EBF" w14:textId="77777777" w:rsidR="005F6AE5" w:rsidRDefault="005F6AE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30AE" w14:textId="6DFADE49" w:rsidR="00F61BA0" w:rsidRPr="005F5CC9" w:rsidRDefault="00F61BA0" w:rsidP="005F5CC9">
    <w:pPr>
      <w:pStyle w:val="Koptekst"/>
    </w:pPr>
    <w:r>
      <w:rPr>
        <w:bCs/>
        <w:sz w:val="24"/>
      </w:rPr>
      <w:tab/>
    </w:r>
    <w:r>
      <w:rPr>
        <w:bCs/>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6BDD" w14:textId="01CD6504" w:rsidR="007F0625" w:rsidRPr="007F0625" w:rsidRDefault="007F0625" w:rsidP="007F0625">
    <w:pPr>
      <w:spacing w:after="0"/>
      <w:jc w:val="left"/>
      <w:rPr>
        <w:rFonts w:ascii="Times New Roman" w:hAnsi="Times New Roman"/>
        <w:color w:val="auto"/>
        <w:sz w:val="24"/>
        <w:lang w:eastAsia="en-GB"/>
      </w:rPr>
    </w:pPr>
    <w:r w:rsidRPr="007F0625">
      <w:rPr>
        <w:rFonts w:ascii="Times New Roman" w:hAnsi="Times New Roman"/>
        <w:color w:val="auto"/>
        <w:sz w:val="24"/>
        <w:lang w:eastAsia="en-GB"/>
      </w:rPr>
      <w:fldChar w:fldCharType="begin"/>
    </w:r>
    <w:r w:rsidRPr="007F0625">
      <w:rPr>
        <w:rFonts w:ascii="Times New Roman" w:hAnsi="Times New Roman"/>
        <w:color w:val="auto"/>
        <w:sz w:val="24"/>
        <w:lang w:eastAsia="en-GB"/>
      </w:rPr>
      <w:instrText xml:space="preserve"> INCLUDEPICTURE "https://images.squarespace-cdn.com/content/v1/5caf2df9797f74139d7958b8/1585236259323-8R0O3JC7O3LJ8IYQVOPP/APH_01.png" \* MERGEFORMATINET </w:instrText>
    </w:r>
    <w:r w:rsidRPr="007F0625">
      <w:rPr>
        <w:rFonts w:ascii="Times New Roman" w:hAnsi="Times New Roman"/>
        <w:color w:val="auto"/>
        <w:sz w:val="24"/>
        <w:lang w:eastAsia="en-GB"/>
      </w:rPr>
      <w:fldChar w:fldCharType="end"/>
    </w:r>
  </w:p>
  <w:p w14:paraId="5ECC55F0" w14:textId="31DBF642" w:rsidR="00542798" w:rsidRPr="00542798" w:rsidRDefault="00542798" w:rsidP="00542798">
    <w:pPr>
      <w:spacing w:after="0"/>
      <w:jc w:val="left"/>
      <w:rPr>
        <w:rFonts w:ascii="Times New Roman" w:hAnsi="Times New Roman"/>
        <w:color w:val="auto"/>
        <w:sz w:val="24"/>
        <w:lang w:eastAsia="en-GB"/>
      </w:rPr>
    </w:pPr>
    <w:r w:rsidRPr="00542798">
      <w:rPr>
        <w:rFonts w:ascii="Times New Roman" w:hAnsi="Times New Roman"/>
        <w:color w:val="auto"/>
        <w:sz w:val="24"/>
        <w:lang w:eastAsia="en-GB"/>
      </w:rPr>
      <w:fldChar w:fldCharType="begin"/>
    </w:r>
    <w:r w:rsidRPr="00542798">
      <w:rPr>
        <w:rFonts w:ascii="Times New Roman" w:hAnsi="Times New Roman"/>
        <w:color w:val="auto"/>
        <w:sz w:val="24"/>
        <w:lang w:eastAsia="en-GB"/>
      </w:rPr>
      <w:instrText xml:space="preserve"> INCLUDEPICTURE "https://www.ap.be/sites/default/files/users/user663/AP_logo_staand_rgb.jpg" \* MERGEFORMATINET </w:instrText>
    </w:r>
    <w:r w:rsidRPr="00542798">
      <w:rPr>
        <w:rFonts w:ascii="Times New Roman" w:hAnsi="Times New Roman"/>
        <w:color w:val="auto"/>
        <w:sz w:val="24"/>
        <w:lang w:eastAsia="en-GB"/>
      </w:rPr>
      <w:fldChar w:fldCharType="end"/>
    </w:r>
  </w:p>
  <w:p w14:paraId="0B12FAB1" w14:textId="78EAB646" w:rsidR="00D85D45" w:rsidRPr="00D85D45" w:rsidRDefault="00E852B1" w:rsidP="00D85D45">
    <w:pPr>
      <w:spacing w:after="0"/>
      <w:jc w:val="left"/>
      <w:rPr>
        <w:rFonts w:ascii="Times New Roman" w:hAnsi="Times New Roman"/>
        <w:color w:val="auto"/>
        <w:sz w:val="24"/>
        <w:lang w:eastAsia="en-GB"/>
      </w:rPr>
    </w:pPr>
    <w:r w:rsidRPr="008335F2">
      <w:rPr>
        <w:noProof/>
        <w:lang w:val="nl-BE" w:eastAsia="nl-BE"/>
      </w:rPr>
      <mc:AlternateContent>
        <mc:Choice Requires="wpg">
          <w:drawing>
            <wp:anchor distT="0" distB="0" distL="114300" distR="114300" simplePos="0" relativeHeight="251658245" behindDoc="0" locked="0" layoutInCell="1" allowOverlap="1" wp14:anchorId="68A4B925" wp14:editId="36B2F031">
              <wp:simplePos x="0" y="0"/>
              <wp:positionH relativeFrom="column">
                <wp:posOffset>-544649</wp:posOffset>
              </wp:positionH>
              <wp:positionV relativeFrom="paragraph">
                <wp:posOffset>239577</wp:posOffset>
              </wp:positionV>
              <wp:extent cx="665684" cy="277977"/>
              <wp:effectExtent l="0" t="0" r="1270" b="8255"/>
              <wp:wrapNone/>
              <wp:docPr id="4" name="Groep 9"/>
              <wp:cNvGraphicFramePr/>
              <a:graphic xmlns:a="http://schemas.openxmlformats.org/drawingml/2006/main">
                <a:graphicData uri="http://schemas.microsoft.com/office/word/2010/wordprocessingGroup">
                  <wpg:wgp>
                    <wpg:cNvGrpSpPr/>
                    <wpg:grpSpPr>
                      <a:xfrm>
                        <a:off x="0" y="0"/>
                        <a:ext cx="665684" cy="277977"/>
                        <a:chOff x="0" y="0"/>
                        <a:chExt cx="1568314" cy="461474"/>
                      </a:xfrm>
                    </wpg:grpSpPr>
                    <wps:wsp>
                      <wps:cNvPr id="5" name="Vijfhoek 19"/>
                      <wps:cNvSpPr/>
                      <wps:spPr>
                        <a:xfrm>
                          <a:off x="0" y="1"/>
                          <a:ext cx="931653" cy="461473"/>
                        </a:xfrm>
                        <a:prstGeom prst="homePlat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Punthaak 20"/>
                      <wps:cNvSpPr/>
                      <wps:spPr>
                        <a:xfrm>
                          <a:off x="777668"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Punthaak 21"/>
                      <wps:cNvSpPr/>
                      <wps:spPr>
                        <a:xfrm>
                          <a:off x="1106841"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3CC7F66">
            <v:group id="Groep 9" style="position:absolute;margin-left:-42.9pt;margin-top:18.85pt;width:52.4pt;height:21.9pt;z-index:251661315;mso-width-relative:margin;mso-height-relative:margin" coordsize="15683,4614" o:spid="_x0000_s1026" w14:anchorId="6B08F9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Vijfhoek 19" style="position:absolute;width:9316;height:4614;visibility:visible;mso-wrap-style:square;v-text-anchor:middle" o:spid="_x0000_s1027" fillcolor="white [3212]" stroked="f" strokeweight="2pt" type="#_x0000_t15" adj="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"/>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Punthaak 20" style="position:absolute;left:7776;width:4615;height:4614;visibility:visible;mso-wrap-style:square;v-text-anchor:middle" o:spid="_x0000_s1028"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"/>
              <v:shape id="Punthaak 21" style="position:absolute;left:11068;width:4615;height:4614;visibility:visible;mso-wrap-style:square;v-text-anchor:middle" o:spid="_x0000_s1029"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"/>
            </v:group>
          </w:pict>
        </mc:Fallback>
      </mc:AlternateContent>
    </w:r>
    <w:r w:rsidRPr="00542798">
      <w:rPr>
        <w:rFonts w:ascii="Times New Roman" w:hAnsi="Times New Roman"/>
        <w:noProof/>
        <w:color w:val="auto"/>
        <w:sz w:val="24"/>
        <w:lang w:val="nl-BE" w:eastAsia="nl-BE"/>
      </w:rPr>
      <w:drawing>
        <wp:anchor distT="0" distB="0" distL="114300" distR="114300" simplePos="0" relativeHeight="251658244" behindDoc="0" locked="0" layoutInCell="1" allowOverlap="1" wp14:anchorId="0AD9C0F6" wp14:editId="30FB0215">
          <wp:simplePos x="0" y="0"/>
          <wp:positionH relativeFrom="column">
            <wp:posOffset>262618</wp:posOffset>
          </wp:positionH>
          <wp:positionV relativeFrom="paragraph">
            <wp:posOffset>143106</wp:posOffset>
          </wp:positionV>
          <wp:extent cx="764178" cy="450235"/>
          <wp:effectExtent l="0" t="0" r="0" b="0"/>
          <wp:wrapNone/>
          <wp:docPr id="3" name="Picture 3" descr="Huisstijl | AP Hoge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uisstijl | AP Hogeschoo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178" cy="450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3263AE" w14:textId="63D4E1E3" w:rsidR="00F61BA0" w:rsidRDefault="00173894">
    <w:pPr>
      <w:pStyle w:val="Koptekst"/>
    </w:pPr>
    <w:r>
      <w:rPr>
        <w:noProof/>
        <w:lang w:val="nl-BE" w:eastAsia="nl-BE"/>
      </w:rPr>
      <w:drawing>
        <wp:anchor distT="0" distB="0" distL="114300" distR="114300" simplePos="0" relativeHeight="251658240" behindDoc="1" locked="0" layoutInCell="1" allowOverlap="1" wp14:anchorId="4A70E3BA" wp14:editId="6A9B7620">
          <wp:simplePos x="0" y="0"/>
          <wp:positionH relativeFrom="column">
            <wp:posOffset>-899795</wp:posOffset>
          </wp:positionH>
          <wp:positionV relativeFrom="paragraph">
            <wp:posOffset>-69974</wp:posOffset>
          </wp:positionV>
          <wp:extent cx="3522980" cy="518160"/>
          <wp:effectExtent l="0" t="0" r="0" b="254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22980" cy="518160"/>
                  </a:xfrm>
                  <a:prstGeom prst="rect">
                    <a:avLst/>
                  </a:prstGeom>
                  <a:noFill/>
                </pic:spPr>
              </pic:pic>
            </a:graphicData>
          </a:graphic>
        </wp:anchor>
      </w:drawing>
    </w:r>
    <w:r w:rsidR="00F61BA0">
      <w:rPr>
        <w:noProof/>
        <w:lang w:val="nl-BE" w:eastAsia="nl-BE"/>
      </w:rPr>
      <mc:AlternateContent>
        <mc:Choice Requires="wps">
          <w:drawing>
            <wp:anchor distT="0" distB="0" distL="114300" distR="114300" simplePos="0" relativeHeight="251658242" behindDoc="0" locked="0" layoutInCell="1" allowOverlap="1" wp14:anchorId="2726B019" wp14:editId="123E67F5">
              <wp:simplePos x="0" y="0"/>
              <wp:positionH relativeFrom="page">
                <wp:posOffset>5434013</wp:posOffset>
              </wp:positionH>
              <wp:positionV relativeFrom="paragraph">
                <wp:posOffset>-25717</wp:posOffset>
              </wp:positionV>
              <wp:extent cx="1885950" cy="446484"/>
              <wp:effectExtent l="0" t="0" r="0" b="0"/>
              <wp:wrapNone/>
              <wp:docPr id="13" name="Tekstvak 13"/>
              <wp:cNvGraphicFramePr/>
              <a:graphic xmlns:a="http://schemas.openxmlformats.org/drawingml/2006/main">
                <a:graphicData uri="http://schemas.microsoft.com/office/word/2010/wordprocessingShape">
                  <wps:wsp>
                    <wps:cNvSpPr txBox="1"/>
                    <wps:spPr>
                      <a:xfrm>
                        <a:off x="0" y="0"/>
                        <a:ext cx="1885950" cy="446484"/>
                      </a:xfrm>
                      <a:prstGeom prst="rect">
                        <a:avLst/>
                      </a:prstGeom>
                      <a:noFill/>
                      <a:ln w="6350">
                        <a:noFill/>
                      </a:ln>
                    </wps:spPr>
                    <wps:txbx>
                      <w:txbxContent>
                        <w:p w14:paraId="0F009085" w14:textId="05DAE045" w:rsidR="00F61BA0" w:rsidRPr="00775304" w:rsidRDefault="005F6AE5">
                          <w:pPr>
                            <w:rPr>
                              <w:rFonts w:ascii="Bahnschrift" w:hAnsi="Bahnschrift"/>
                              <w:color w:val="FFFFFF" w:themeColor="background1"/>
                              <w:sz w:val="40"/>
                              <w:lang w:val="nl-BE"/>
                            </w:rPr>
                          </w:pPr>
                          <w:r>
                            <w:rPr>
                              <w:rFonts w:ascii="Bahnschrift" w:hAnsi="Bahnschrift"/>
                              <w:color w:val="FFFFFF" w:themeColor="background1"/>
                              <w:sz w:val="40"/>
                              <w:lang w:val="nl-BE"/>
                            </w:rPr>
                            <w:t>HUT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26B019" id="_x0000_t202" coordsize="21600,21600" o:spt="202" path="m,l,21600r21600,l21600,xe">
              <v:stroke joinstyle="miter"/>
              <v:path gradientshapeok="t" o:connecttype="rect"/>
            </v:shapetype>
            <v:shape id="Tekstvak 13" o:spid="_x0000_s1026" type="#_x0000_t202" style="position:absolute;left:0;text-align:left;margin-left:427.9pt;margin-top:-2pt;width:148.5pt;height:35.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" filled="f" stroked="f" strokeweight=".5pt">
              <v:textbox>
                <w:txbxContent>
                  <w:p w14:paraId="0F009085" w14:textId="05DAE045" w:rsidR="00F61BA0" w:rsidRPr="00775304" w:rsidRDefault="005F6AE5">
                    <w:pPr>
                      <w:rPr>
                        <w:rFonts w:ascii="Bahnschrift" w:hAnsi="Bahnschrift"/>
                        <w:color w:val="FFFFFF" w:themeColor="background1"/>
                        <w:sz w:val="40"/>
                        <w:lang w:val="nl-BE"/>
                      </w:rPr>
                    </w:pPr>
                    <w:r>
                      <w:rPr>
                        <w:rFonts w:ascii="Bahnschrift" w:hAnsi="Bahnschrift"/>
                        <w:color w:val="FFFFFF" w:themeColor="background1"/>
                        <w:sz w:val="40"/>
                        <w:lang w:val="nl-BE"/>
                      </w:rPr>
                      <w:t>HUT</w:t>
                    </w:r>
                  </w:p>
                </w:txbxContent>
              </v:textbox>
              <w10:wrap anchorx="page"/>
            </v:shape>
          </w:pict>
        </mc:Fallback>
      </mc:AlternateContent>
    </w:r>
    <w:r w:rsidR="00F61BA0" w:rsidRPr="008335F2">
      <w:rPr>
        <w:noProof/>
        <w:lang w:val="nl-BE" w:eastAsia="nl-BE"/>
      </w:rPr>
      <mc:AlternateContent>
        <mc:Choice Requires="wpg">
          <w:drawing>
            <wp:anchor distT="0" distB="0" distL="114300" distR="114300" simplePos="0" relativeHeight="251658243" behindDoc="0" locked="0" layoutInCell="1" allowOverlap="1" wp14:anchorId="03DCCF80" wp14:editId="49111B7F">
              <wp:simplePos x="0" y="0"/>
              <wp:positionH relativeFrom="column">
                <wp:posOffset>3715996</wp:posOffset>
              </wp:positionH>
              <wp:positionV relativeFrom="paragraph">
                <wp:posOffset>69571</wp:posOffset>
              </wp:positionV>
              <wp:extent cx="665684" cy="277977"/>
              <wp:effectExtent l="0" t="0" r="1270" b="8255"/>
              <wp:wrapNone/>
              <wp:docPr id="18" name="Groep 9"/>
              <wp:cNvGraphicFramePr/>
              <a:graphic xmlns:a="http://schemas.openxmlformats.org/drawingml/2006/main">
                <a:graphicData uri="http://schemas.microsoft.com/office/word/2010/wordprocessingGroup">
                  <wpg:wgp>
                    <wpg:cNvGrpSpPr/>
                    <wpg:grpSpPr>
                      <a:xfrm>
                        <a:off x="0" y="0"/>
                        <a:ext cx="665684" cy="277977"/>
                        <a:chOff x="0" y="0"/>
                        <a:chExt cx="1568314" cy="461474"/>
                      </a:xfrm>
                    </wpg:grpSpPr>
                    <wps:wsp>
                      <wps:cNvPr id="19" name="Vijfhoek 19"/>
                      <wps:cNvSpPr/>
                      <wps:spPr>
                        <a:xfrm>
                          <a:off x="0" y="1"/>
                          <a:ext cx="931653" cy="461473"/>
                        </a:xfrm>
                        <a:prstGeom prst="homePlat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unthaak 20"/>
                      <wps:cNvSpPr/>
                      <wps:spPr>
                        <a:xfrm>
                          <a:off x="777668"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Punthaak 21"/>
                      <wps:cNvSpPr/>
                      <wps:spPr>
                        <a:xfrm>
                          <a:off x="1106841" y="0"/>
                          <a:ext cx="461473" cy="461473"/>
                        </a:xfrm>
                        <a:prstGeom prst="chevron">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wp14="http://schemas.microsoft.com/office/word/2010/wordml">
          <w:pict w14:anchorId="1A81C3E6">
            <v:group id="Groep 9" style="position:absolute;margin-left:292.6pt;margin-top:5.5pt;width:52.4pt;height:21.9pt;z-index:251666432;mso-width-relative:margin;mso-height-relative:margin" coordsize="15683,4614" o:spid="_x0000_s1026" w14:anchorId="0FED5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Vijfhoek 19" style="position:absolute;width:9316;height:4614;visibility:visible;mso-wrap-style:square;v-text-anchor:middle" o:spid="_x0000_s1027" fillcolor="white [3212]" stroked="f" strokeweight="2pt" type="#_x0000_t15" adj="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Punthaak 20" style="position:absolute;left:7776;width:4615;height:4614;visibility:visible;mso-wrap-style:square;v-text-anchor:middle" o:spid="_x0000_s1028"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"/>
              <v:shape id="Punthaak 21" style="position:absolute;left:11068;width:4615;height:4614;visibility:visible;mso-wrap-style:square;v-text-anchor:middle" o:spid="_x0000_s1029" fillcolor="white [3212]" stroked="f" strokeweight="2pt" type="#_x0000_t55"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"/>
            </v:group>
          </w:pict>
        </mc:Fallback>
      </mc:AlternateContent>
    </w:r>
    <w:r w:rsidR="00F61BA0">
      <w:rPr>
        <w:noProof/>
        <w:lang w:val="nl-BE" w:eastAsia="nl-BE"/>
      </w:rPr>
      <w:drawing>
        <wp:anchor distT="0" distB="0" distL="114300" distR="114300" simplePos="0" relativeHeight="251658241" behindDoc="1" locked="0" layoutInCell="1" allowOverlap="1" wp14:anchorId="574FD6CA" wp14:editId="224EE08C">
          <wp:simplePos x="0" y="0"/>
          <wp:positionH relativeFrom="page">
            <wp:align>right</wp:align>
          </wp:positionH>
          <wp:positionV relativeFrom="paragraph">
            <wp:posOffset>-68580</wp:posOffset>
          </wp:positionV>
          <wp:extent cx="3522980" cy="518160"/>
          <wp:effectExtent l="0" t="0" r="127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flipH="1" flipV="1">
                    <a:off x="0" y="0"/>
                    <a:ext cx="3522980" cy="5181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39EB"/>
    <w:multiLevelType w:val="hybridMultilevel"/>
    <w:tmpl w:val="FFFFFFFF"/>
    <w:lvl w:ilvl="0" w:tplc="1E12DAC0">
      <w:start w:val="1"/>
      <w:numFmt w:val="decimal"/>
      <w:lvlText w:val="%1."/>
      <w:lvlJc w:val="left"/>
      <w:pPr>
        <w:ind w:left="1915" w:hanging="360"/>
      </w:pPr>
    </w:lvl>
    <w:lvl w:ilvl="1" w:tplc="80BC354C">
      <w:start w:val="1"/>
      <w:numFmt w:val="lowerLetter"/>
      <w:lvlText w:val="%2."/>
      <w:lvlJc w:val="left"/>
      <w:pPr>
        <w:ind w:left="2635" w:hanging="360"/>
      </w:pPr>
    </w:lvl>
    <w:lvl w:ilvl="2" w:tplc="FA7632A8">
      <w:start w:val="1"/>
      <w:numFmt w:val="lowerRoman"/>
      <w:lvlText w:val="%3."/>
      <w:lvlJc w:val="right"/>
      <w:pPr>
        <w:ind w:left="3355" w:hanging="180"/>
      </w:pPr>
    </w:lvl>
    <w:lvl w:ilvl="3" w:tplc="A11C41C8">
      <w:start w:val="1"/>
      <w:numFmt w:val="decimal"/>
      <w:lvlText w:val="%4."/>
      <w:lvlJc w:val="left"/>
      <w:pPr>
        <w:ind w:left="4075" w:hanging="360"/>
      </w:pPr>
    </w:lvl>
    <w:lvl w:ilvl="4" w:tplc="FE86E408">
      <w:start w:val="1"/>
      <w:numFmt w:val="lowerLetter"/>
      <w:lvlText w:val="%5."/>
      <w:lvlJc w:val="left"/>
      <w:pPr>
        <w:ind w:left="4795" w:hanging="360"/>
      </w:pPr>
    </w:lvl>
    <w:lvl w:ilvl="5" w:tplc="ADF87202">
      <w:start w:val="1"/>
      <w:numFmt w:val="lowerRoman"/>
      <w:lvlText w:val="%6."/>
      <w:lvlJc w:val="right"/>
      <w:pPr>
        <w:ind w:left="5515" w:hanging="180"/>
      </w:pPr>
    </w:lvl>
    <w:lvl w:ilvl="6" w:tplc="467EB856">
      <w:start w:val="1"/>
      <w:numFmt w:val="decimal"/>
      <w:lvlText w:val="%7."/>
      <w:lvlJc w:val="left"/>
      <w:pPr>
        <w:ind w:left="6235" w:hanging="360"/>
      </w:pPr>
    </w:lvl>
    <w:lvl w:ilvl="7" w:tplc="593E3B06">
      <w:start w:val="1"/>
      <w:numFmt w:val="lowerLetter"/>
      <w:lvlText w:val="%8."/>
      <w:lvlJc w:val="left"/>
      <w:pPr>
        <w:ind w:left="6955" w:hanging="360"/>
      </w:pPr>
    </w:lvl>
    <w:lvl w:ilvl="8" w:tplc="E6F4E33A">
      <w:start w:val="1"/>
      <w:numFmt w:val="lowerRoman"/>
      <w:lvlText w:val="%9."/>
      <w:lvlJc w:val="right"/>
      <w:pPr>
        <w:ind w:left="7675" w:hanging="180"/>
      </w:pPr>
    </w:lvl>
  </w:abstractNum>
  <w:abstractNum w:abstractNumId="1" w15:restartNumberingAfterBreak="0">
    <w:nsid w:val="1BBD5BD3"/>
    <w:multiLevelType w:val="hybridMultilevel"/>
    <w:tmpl w:val="FE6C1380"/>
    <w:lvl w:ilvl="0" w:tplc="08130003">
      <w:start w:val="1"/>
      <w:numFmt w:val="bullet"/>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C0E00F5"/>
    <w:multiLevelType w:val="hybridMultilevel"/>
    <w:tmpl w:val="0CD82B48"/>
    <w:lvl w:ilvl="0" w:tplc="2AFC7F60">
      <w:start w:val="2026"/>
      <w:numFmt w:val="bullet"/>
      <w:lvlText w:val="-"/>
      <w:lvlJc w:val="left"/>
      <w:pPr>
        <w:ind w:left="1915" w:hanging="360"/>
      </w:pPr>
      <w:rPr>
        <w:rFonts w:ascii="Calibri" w:eastAsia="Times New Roman" w:hAnsi="Calibri" w:cs="Calibri" w:hint="default"/>
      </w:rPr>
    </w:lvl>
    <w:lvl w:ilvl="1" w:tplc="08130003" w:tentative="1">
      <w:start w:val="1"/>
      <w:numFmt w:val="bullet"/>
      <w:lvlText w:val="o"/>
      <w:lvlJc w:val="left"/>
      <w:pPr>
        <w:ind w:left="2635" w:hanging="360"/>
      </w:pPr>
      <w:rPr>
        <w:rFonts w:ascii="Courier New" w:hAnsi="Courier New" w:cs="Courier New" w:hint="default"/>
      </w:rPr>
    </w:lvl>
    <w:lvl w:ilvl="2" w:tplc="08130005" w:tentative="1">
      <w:start w:val="1"/>
      <w:numFmt w:val="bullet"/>
      <w:lvlText w:val=""/>
      <w:lvlJc w:val="left"/>
      <w:pPr>
        <w:ind w:left="3355" w:hanging="360"/>
      </w:pPr>
      <w:rPr>
        <w:rFonts w:ascii="Wingdings" w:hAnsi="Wingdings" w:hint="default"/>
      </w:rPr>
    </w:lvl>
    <w:lvl w:ilvl="3" w:tplc="08130001" w:tentative="1">
      <w:start w:val="1"/>
      <w:numFmt w:val="bullet"/>
      <w:lvlText w:val=""/>
      <w:lvlJc w:val="left"/>
      <w:pPr>
        <w:ind w:left="4075" w:hanging="360"/>
      </w:pPr>
      <w:rPr>
        <w:rFonts w:ascii="Symbol" w:hAnsi="Symbol" w:hint="default"/>
      </w:rPr>
    </w:lvl>
    <w:lvl w:ilvl="4" w:tplc="08130003" w:tentative="1">
      <w:start w:val="1"/>
      <w:numFmt w:val="bullet"/>
      <w:lvlText w:val="o"/>
      <w:lvlJc w:val="left"/>
      <w:pPr>
        <w:ind w:left="4795" w:hanging="360"/>
      </w:pPr>
      <w:rPr>
        <w:rFonts w:ascii="Courier New" w:hAnsi="Courier New" w:cs="Courier New" w:hint="default"/>
      </w:rPr>
    </w:lvl>
    <w:lvl w:ilvl="5" w:tplc="08130005" w:tentative="1">
      <w:start w:val="1"/>
      <w:numFmt w:val="bullet"/>
      <w:lvlText w:val=""/>
      <w:lvlJc w:val="left"/>
      <w:pPr>
        <w:ind w:left="5515" w:hanging="360"/>
      </w:pPr>
      <w:rPr>
        <w:rFonts w:ascii="Wingdings" w:hAnsi="Wingdings" w:hint="default"/>
      </w:rPr>
    </w:lvl>
    <w:lvl w:ilvl="6" w:tplc="08130001" w:tentative="1">
      <w:start w:val="1"/>
      <w:numFmt w:val="bullet"/>
      <w:lvlText w:val=""/>
      <w:lvlJc w:val="left"/>
      <w:pPr>
        <w:ind w:left="6235" w:hanging="360"/>
      </w:pPr>
      <w:rPr>
        <w:rFonts w:ascii="Symbol" w:hAnsi="Symbol" w:hint="default"/>
      </w:rPr>
    </w:lvl>
    <w:lvl w:ilvl="7" w:tplc="08130003" w:tentative="1">
      <w:start w:val="1"/>
      <w:numFmt w:val="bullet"/>
      <w:lvlText w:val="o"/>
      <w:lvlJc w:val="left"/>
      <w:pPr>
        <w:ind w:left="6955" w:hanging="360"/>
      </w:pPr>
      <w:rPr>
        <w:rFonts w:ascii="Courier New" w:hAnsi="Courier New" w:cs="Courier New" w:hint="default"/>
      </w:rPr>
    </w:lvl>
    <w:lvl w:ilvl="8" w:tplc="08130005" w:tentative="1">
      <w:start w:val="1"/>
      <w:numFmt w:val="bullet"/>
      <w:lvlText w:val=""/>
      <w:lvlJc w:val="left"/>
      <w:pPr>
        <w:ind w:left="7675" w:hanging="360"/>
      </w:pPr>
      <w:rPr>
        <w:rFonts w:ascii="Wingdings" w:hAnsi="Wingdings" w:hint="default"/>
      </w:rPr>
    </w:lvl>
  </w:abstractNum>
  <w:abstractNum w:abstractNumId="3" w15:restartNumberingAfterBreak="0">
    <w:nsid w:val="27F516DD"/>
    <w:multiLevelType w:val="hybridMultilevel"/>
    <w:tmpl w:val="BEDC96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496E7"/>
    <w:multiLevelType w:val="hybridMultilevel"/>
    <w:tmpl w:val="FFFFFFFF"/>
    <w:lvl w:ilvl="0" w:tplc="95CEA946">
      <w:start w:val="1"/>
      <w:numFmt w:val="bullet"/>
      <w:lvlText w:val="-"/>
      <w:lvlJc w:val="left"/>
      <w:pPr>
        <w:ind w:left="720" w:hanging="360"/>
      </w:pPr>
      <w:rPr>
        <w:rFonts w:ascii="Aptos" w:hAnsi="Aptos" w:hint="default"/>
      </w:rPr>
    </w:lvl>
    <w:lvl w:ilvl="1" w:tplc="5106AD94">
      <w:start w:val="1"/>
      <w:numFmt w:val="bullet"/>
      <w:lvlText w:val="o"/>
      <w:lvlJc w:val="left"/>
      <w:pPr>
        <w:ind w:left="1440" w:hanging="360"/>
      </w:pPr>
      <w:rPr>
        <w:rFonts w:ascii="Courier New" w:hAnsi="Courier New" w:hint="default"/>
      </w:rPr>
    </w:lvl>
    <w:lvl w:ilvl="2" w:tplc="76564B68">
      <w:start w:val="1"/>
      <w:numFmt w:val="bullet"/>
      <w:lvlText w:val=""/>
      <w:lvlJc w:val="left"/>
      <w:pPr>
        <w:ind w:left="2160" w:hanging="360"/>
      </w:pPr>
      <w:rPr>
        <w:rFonts w:ascii="Wingdings" w:hAnsi="Wingdings" w:hint="default"/>
      </w:rPr>
    </w:lvl>
    <w:lvl w:ilvl="3" w:tplc="3EAE2E4A">
      <w:start w:val="1"/>
      <w:numFmt w:val="bullet"/>
      <w:lvlText w:val=""/>
      <w:lvlJc w:val="left"/>
      <w:pPr>
        <w:ind w:left="2880" w:hanging="360"/>
      </w:pPr>
      <w:rPr>
        <w:rFonts w:ascii="Symbol" w:hAnsi="Symbol" w:hint="default"/>
      </w:rPr>
    </w:lvl>
    <w:lvl w:ilvl="4" w:tplc="16588A9A">
      <w:start w:val="1"/>
      <w:numFmt w:val="bullet"/>
      <w:lvlText w:val="o"/>
      <w:lvlJc w:val="left"/>
      <w:pPr>
        <w:ind w:left="3600" w:hanging="360"/>
      </w:pPr>
      <w:rPr>
        <w:rFonts w:ascii="Courier New" w:hAnsi="Courier New" w:hint="default"/>
      </w:rPr>
    </w:lvl>
    <w:lvl w:ilvl="5" w:tplc="9A6EEDBE">
      <w:start w:val="1"/>
      <w:numFmt w:val="bullet"/>
      <w:lvlText w:val=""/>
      <w:lvlJc w:val="left"/>
      <w:pPr>
        <w:ind w:left="4320" w:hanging="360"/>
      </w:pPr>
      <w:rPr>
        <w:rFonts w:ascii="Wingdings" w:hAnsi="Wingdings" w:hint="default"/>
      </w:rPr>
    </w:lvl>
    <w:lvl w:ilvl="6" w:tplc="2F649FCC">
      <w:start w:val="1"/>
      <w:numFmt w:val="bullet"/>
      <w:lvlText w:val=""/>
      <w:lvlJc w:val="left"/>
      <w:pPr>
        <w:ind w:left="5040" w:hanging="360"/>
      </w:pPr>
      <w:rPr>
        <w:rFonts w:ascii="Symbol" w:hAnsi="Symbol" w:hint="default"/>
      </w:rPr>
    </w:lvl>
    <w:lvl w:ilvl="7" w:tplc="C4A8F5B2">
      <w:start w:val="1"/>
      <w:numFmt w:val="bullet"/>
      <w:lvlText w:val="o"/>
      <w:lvlJc w:val="left"/>
      <w:pPr>
        <w:ind w:left="5760" w:hanging="360"/>
      </w:pPr>
      <w:rPr>
        <w:rFonts w:ascii="Courier New" w:hAnsi="Courier New" w:hint="default"/>
      </w:rPr>
    </w:lvl>
    <w:lvl w:ilvl="8" w:tplc="4CA26A00">
      <w:start w:val="1"/>
      <w:numFmt w:val="bullet"/>
      <w:lvlText w:val=""/>
      <w:lvlJc w:val="left"/>
      <w:pPr>
        <w:ind w:left="6480" w:hanging="360"/>
      </w:pPr>
      <w:rPr>
        <w:rFonts w:ascii="Wingdings" w:hAnsi="Wingdings" w:hint="default"/>
      </w:rPr>
    </w:lvl>
  </w:abstractNum>
  <w:abstractNum w:abstractNumId="5" w15:restartNumberingAfterBreak="0">
    <w:nsid w:val="4371085A"/>
    <w:multiLevelType w:val="hybridMultilevel"/>
    <w:tmpl w:val="899A4B44"/>
    <w:lvl w:ilvl="0" w:tplc="D1FC3AFE">
      <w:start w:val="1"/>
      <w:numFmt w:val="decimal"/>
      <w:lvlText w:val="%1."/>
      <w:lvlJc w:val="left"/>
      <w:pPr>
        <w:ind w:left="1068" w:hanging="360"/>
      </w:pPr>
      <w:rPr>
        <w:rFonts w:hint="default"/>
      </w:r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6" w15:restartNumberingAfterBreak="0">
    <w:nsid w:val="44CD382F"/>
    <w:multiLevelType w:val="multilevel"/>
    <w:tmpl w:val="45B2275A"/>
    <w:numStyleLink w:val="111111"/>
  </w:abstractNum>
  <w:abstractNum w:abstractNumId="7" w15:restartNumberingAfterBreak="0">
    <w:nsid w:val="4F6F297E"/>
    <w:multiLevelType w:val="hybridMultilevel"/>
    <w:tmpl w:val="C48CCF4C"/>
    <w:lvl w:ilvl="0" w:tplc="04090001">
      <w:start w:val="1"/>
      <w:numFmt w:val="bullet"/>
      <w:lvlText w:val=""/>
      <w:lvlJc w:val="left"/>
      <w:pPr>
        <w:tabs>
          <w:tab w:val="num" w:pos="1068"/>
        </w:tabs>
        <w:ind w:left="1068"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52473516"/>
    <w:multiLevelType w:val="hybridMultilevel"/>
    <w:tmpl w:val="89BA363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56F2492F"/>
    <w:multiLevelType w:val="hybridMultilevel"/>
    <w:tmpl w:val="83D890D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8DB12DE"/>
    <w:multiLevelType w:val="hybridMultilevel"/>
    <w:tmpl w:val="2200C856"/>
    <w:lvl w:ilvl="0" w:tplc="04090001">
      <w:start w:val="1"/>
      <w:numFmt w:val="bullet"/>
      <w:lvlText w:val=""/>
      <w:lvlJc w:val="left"/>
      <w:pPr>
        <w:tabs>
          <w:tab w:val="num" w:pos="1777"/>
        </w:tabs>
        <w:ind w:left="1777" w:hanging="360"/>
      </w:pPr>
      <w:rPr>
        <w:rFonts w:ascii="Symbol" w:hAnsi="Symbol" w:hint="default"/>
      </w:rPr>
    </w:lvl>
    <w:lvl w:ilvl="1" w:tplc="08130003" w:tentative="1">
      <w:start w:val="1"/>
      <w:numFmt w:val="bullet"/>
      <w:lvlText w:val="o"/>
      <w:lvlJc w:val="left"/>
      <w:pPr>
        <w:ind w:left="2149" w:hanging="360"/>
      </w:pPr>
      <w:rPr>
        <w:rFonts w:ascii="Courier New" w:hAnsi="Courier New" w:cs="Courier New" w:hint="default"/>
      </w:rPr>
    </w:lvl>
    <w:lvl w:ilvl="2" w:tplc="08130005" w:tentative="1">
      <w:start w:val="1"/>
      <w:numFmt w:val="bullet"/>
      <w:lvlText w:val=""/>
      <w:lvlJc w:val="left"/>
      <w:pPr>
        <w:ind w:left="2869" w:hanging="360"/>
      </w:pPr>
      <w:rPr>
        <w:rFonts w:ascii="Wingdings" w:hAnsi="Wingdings" w:hint="default"/>
      </w:rPr>
    </w:lvl>
    <w:lvl w:ilvl="3" w:tplc="08130001" w:tentative="1">
      <w:start w:val="1"/>
      <w:numFmt w:val="bullet"/>
      <w:lvlText w:val=""/>
      <w:lvlJc w:val="left"/>
      <w:pPr>
        <w:ind w:left="3589" w:hanging="360"/>
      </w:pPr>
      <w:rPr>
        <w:rFonts w:ascii="Symbol" w:hAnsi="Symbol" w:hint="default"/>
      </w:rPr>
    </w:lvl>
    <w:lvl w:ilvl="4" w:tplc="08130003" w:tentative="1">
      <w:start w:val="1"/>
      <w:numFmt w:val="bullet"/>
      <w:lvlText w:val="o"/>
      <w:lvlJc w:val="left"/>
      <w:pPr>
        <w:ind w:left="4309" w:hanging="360"/>
      </w:pPr>
      <w:rPr>
        <w:rFonts w:ascii="Courier New" w:hAnsi="Courier New" w:cs="Courier New" w:hint="default"/>
      </w:rPr>
    </w:lvl>
    <w:lvl w:ilvl="5" w:tplc="08130005" w:tentative="1">
      <w:start w:val="1"/>
      <w:numFmt w:val="bullet"/>
      <w:lvlText w:val=""/>
      <w:lvlJc w:val="left"/>
      <w:pPr>
        <w:ind w:left="5029" w:hanging="360"/>
      </w:pPr>
      <w:rPr>
        <w:rFonts w:ascii="Wingdings" w:hAnsi="Wingdings" w:hint="default"/>
      </w:rPr>
    </w:lvl>
    <w:lvl w:ilvl="6" w:tplc="08130001" w:tentative="1">
      <w:start w:val="1"/>
      <w:numFmt w:val="bullet"/>
      <w:lvlText w:val=""/>
      <w:lvlJc w:val="left"/>
      <w:pPr>
        <w:ind w:left="5749" w:hanging="360"/>
      </w:pPr>
      <w:rPr>
        <w:rFonts w:ascii="Symbol" w:hAnsi="Symbol" w:hint="default"/>
      </w:rPr>
    </w:lvl>
    <w:lvl w:ilvl="7" w:tplc="08130003" w:tentative="1">
      <w:start w:val="1"/>
      <w:numFmt w:val="bullet"/>
      <w:lvlText w:val="o"/>
      <w:lvlJc w:val="left"/>
      <w:pPr>
        <w:ind w:left="6469" w:hanging="360"/>
      </w:pPr>
      <w:rPr>
        <w:rFonts w:ascii="Courier New" w:hAnsi="Courier New" w:cs="Courier New" w:hint="default"/>
      </w:rPr>
    </w:lvl>
    <w:lvl w:ilvl="8" w:tplc="08130005" w:tentative="1">
      <w:start w:val="1"/>
      <w:numFmt w:val="bullet"/>
      <w:lvlText w:val=""/>
      <w:lvlJc w:val="left"/>
      <w:pPr>
        <w:ind w:left="7189" w:hanging="360"/>
      </w:pPr>
      <w:rPr>
        <w:rFonts w:ascii="Wingdings" w:hAnsi="Wingdings" w:hint="default"/>
      </w:rPr>
    </w:lvl>
  </w:abstractNum>
  <w:abstractNum w:abstractNumId="11" w15:restartNumberingAfterBreak="0">
    <w:nsid w:val="5CC37406"/>
    <w:multiLevelType w:val="hybridMultilevel"/>
    <w:tmpl w:val="C7988E78"/>
    <w:lvl w:ilvl="0" w:tplc="08130001">
      <w:start w:val="1"/>
      <w:numFmt w:val="bullet"/>
      <w:lvlText w:val=""/>
      <w:lvlJc w:val="left"/>
      <w:pPr>
        <w:ind w:left="2846" w:hanging="360"/>
      </w:pPr>
      <w:rPr>
        <w:rFonts w:ascii="Symbol" w:hAnsi="Symbol" w:hint="default"/>
      </w:rPr>
    </w:lvl>
    <w:lvl w:ilvl="1" w:tplc="08130003">
      <w:start w:val="1"/>
      <w:numFmt w:val="bullet"/>
      <w:lvlText w:val="o"/>
      <w:lvlJc w:val="left"/>
      <w:pPr>
        <w:ind w:left="3566" w:hanging="360"/>
      </w:pPr>
      <w:rPr>
        <w:rFonts w:ascii="Courier New" w:hAnsi="Courier New" w:cs="Courier New" w:hint="default"/>
      </w:rPr>
    </w:lvl>
    <w:lvl w:ilvl="2" w:tplc="08130005" w:tentative="1">
      <w:start w:val="1"/>
      <w:numFmt w:val="bullet"/>
      <w:lvlText w:val=""/>
      <w:lvlJc w:val="left"/>
      <w:pPr>
        <w:ind w:left="4286" w:hanging="360"/>
      </w:pPr>
      <w:rPr>
        <w:rFonts w:ascii="Wingdings" w:hAnsi="Wingdings" w:hint="default"/>
      </w:rPr>
    </w:lvl>
    <w:lvl w:ilvl="3" w:tplc="08130001" w:tentative="1">
      <w:start w:val="1"/>
      <w:numFmt w:val="bullet"/>
      <w:lvlText w:val=""/>
      <w:lvlJc w:val="left"/>
      <w:pPr>
        <w:ind w:left="5006" w:hanging="360"/>
      </w:pPr>
      <w:rPr>
        <w:rFonts w:ascii="Symbol" w:hAnsi="Symbol" w:hint="default"/>
      </w:rPr>
    </w:lvl>
    <w:lvl w:ilvl="4" w:tplc="08130003" w:tentative="1">
      <w:start w:val="1"/>
      <w:numFmt w:val="bullet"/>
      <w:lvlText w:val="o"/>
      <w:lvlJc w:val="left"/>
      <w:pPr>
        <w:ind w:left="5726" w:hanging="360"/>
      </w:pPr>
      <w:rPr>
        <w:rFonts w:ascii="Courier New" w:hAnsi="Courier New" w:cs="Courier New" w:hint="default"/>
      </w:rPr>
    </w:lvl>
    <w:lvl w:ilvl="5" w:tplc="08130005" w:tentative="1">
      <w:start w:val="1"/>
      <w:numFmt w:val="bullet"/>
      <w:lvlText w:val=""/>
      <w:lvlJc w:val="left"/>
      <w:pPr>
        <w:ind w:left="6446" w:hanging="360"/>
      </w:pPr>
      <w:rPr>
        <w:rFonts w:ascii="Wingdings" w:hAnsi="Wingdings" w:hint="default"/>
      </w:rPr>
    </w:lvl>
    <w:lvl w:ilvl="6" w:tplc="08130001" w:tentative="1">
      <w:start w:val="1"/>
      <w:numFmt w:val="bullet"/>
      <w:lvlText w:val=""/>
      <w:lvlJc w:val="left"/>
      <w:pPr>
        <w:ind w:left="7166" w:hanging="360"/>
      </w:pPr>
      <w:rPr>
        <w:rFonts w:ascii="Symbol" w:hAnsi="Symbol" w:hint="default"/>
      </w:rPr>
    </w:lvl>
    <w:lvl w:ilvl="7" w:tplc="08130003" w:tentative="1">
      <w:start w:val="1"/>
      <w:numFmt w:val="bullet"/>
      <w:lvlText w:val="o"/>
      <w:lvlJc w:val="left"/>
      <w:pPr>
        <w:ind w:left="7886" w:hanging="360"/>
      </w:pPr>
      <w:rPr>
        <w:rFonts w:ascii="Courier New" w:hAnsi="Courier New" w:cs="Courier New" w:hint="default"/>
      </w:rPr>
    </w:lvl>
    <w:lvl w:ilvl="8" w:tplc="08130005" w:tentative="1">
      <w:start w:val="1"/>
      <w:numFmt w:val="bullet"/>
      <w:lvlText w:val=""/>
      <w:lvlJc w:val="left"/>
      <w:pPr>
        <w:ind w:left="8606" w:hanging="360"/>
      </w:pPr>
      <w:rPr>
        <w:rFonts w:ascii="Wingdings" w:hAnsi="Wingdings" w:hint="default"/>
      </w:rPr>
    </w:lvl>
  </w:abstractNum>
  <w:abstractNum w:abstractNumId="12" w15:restartNumberingAfterBreak="0">
    <w:nsid w:val="60894363"/>
    <w:multiLevelType w:val="multilevel"/>
    <w:tmpl w:val="2C38B5B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2836"/>
        </w:tabs>
        <w:ind w:left="2836"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pStyle w:val="Kop4"/>
      <w:lvlText w:val="%1.%2.%3.%4"/>
      <w:lvlJc w:val="left"/>
      <w:pPr>
        <w:tabs>
          <w:tab w:val="num" w:pos="1080"/>
        </w:tabs>
        <w:ind w:left="851" w:hanging="851"/>
      </w:pPr>
      <w:rPr>
        <w:rFonts w:hint="default"/>
      </w:rPr>
    </w:lvl>
    <w:lvl w:ilvl="4">
      <w:start w:val="1"/>
      <w:numFmt w:val="decimal"/>
      <w:pStyle w:val="Kop5"/>
      <w:lvlText w:val="%1.%2.%3.%4.%5"/>
      <w:lvlJc w:val="left"/>
      <w:pPr>
        <w:tabs>
          <w:tab w:val="num" w:pos="1440"/>
        </w:tabs>
        <w:ind w:left="851" w:hanging="851"/>
      </w:pPr>
      <w:rPr>
        <w:rFonts w:hint="default"/>
      </w:rPr>
    </w:lvl>
    <w:lvl w:ilvl="5">
      <w:start w:val="1"/>
      <w:numFmt w:val="decimal"/>
      <w:pStyle w:val="Kop6"/>
      <w:lvlText w:val="%1.%2.%3.%4.%5.%6"/>
      <w:lvlJc w:val="left"/>
      <w:pPr>
        <w:tabs>
          <w:tab w:val="num" w:pos="1701"/>
        </w:tabs>
        <w:ind w:left="1701" w:hanging="1701"/>
      </w:pPr>
      <w:rPr>
        <w:rFonts w:hint="default"/>
      </w:rPr>
    </w:lvl>
    <w:lvl w:ilvl="6">
      <w:start w:val="1"/>
      <w:numFmt w:val="decimal"/>
      <w:pStyle w:val="Kop7"/>
      <w:lvlText w:val="%1.%2.%3.%4.%5.%6.%7"/>
      <w:lvlJc w:val="left"/>
      <w:pPr>
        <w:tabs>
          <w:tab w:val="num" w:pos="1701"/>
        </w:tabs>
        <w:ind w:left="1701" w:hanging="1701"/>
      </w:pPr>
      <w:rPr>
        <w:rFonts w:hint="default"/>
      </w:rPr>
    </w:lvl>
    <w:lvl w:ilvl="7">
      <w:start w:val="1"/>
      <w:numFmt w:val="decimal"/>
      <w:pStyle w:val="Kop8"/>
      <w:lvlText w:val="%1.%2.%3.%4.%5.%6.%7.%8"/>
      <w:lvlJc w:val="left"/>
      <w:pPr>
        <w:tabs>
          <w:tab w:val="num" w:pos="1800"/>
        </w:tabs>
        <w:ind w:left="1701" w:hanging="1701"/>
      </w:pPr>
      <w:rPr>
        <w:rFonts w:hint="default"/>
      </w:rPr>
    </w:lvl>
    <w:lvl w:ilvl="8">
      <w:start w:val="1"/>
      <w:numFmt w:val="decimal"/>
      <w:pStyle w:val="Kop9"/>
      <w:lvlText w:val="%1.%2.%3.%4.%5.%6.%7.%8.%9"/>
      <w:lvlJc w:val="left"/>
      <w:pPr>
        <w:tabs>
          <w:tab w:val="num" w:pos="2160"/>
        </w:tabs>
        <w:ind w:left="1701" w:hanging="1701"/>
      </w:pPr>
      <w:rPr>
        <w:rFonts w:hint="default"/>
      </w:rPr>
    </w:lvl>
  </w:abstractNum>
  <w:abstractNum w:abstractNumId="13" w15:restartNumberingAfterBreak="0">
    <w:nsid w:val="628E31E1"/>
    <w:multiLevelType w:val="hybridMultilevel"/>
    <w:tmpl w:val="AAFAD652"/>
    <w:lvl w:ilvl="0" w:tplc="04090001">
      <w:start w:val="1"/>
      <w:numFmt w:val="bullet"/>
      <w:lvlText w:val=""/>
      <w:lvlJc w:val="left"/>
      <w:pPr>
        <w:tabs>
          <w:tab w:val="num" w:pos="1776"/>
        </w:tabs>
        <w:ind w:left="1776" w:hanging="360"/>
      </w:pPr>
      <w:rPr>
        <w:rFonts w:ascii="Symbol" w:hAnsi="Symbol" w:hint="default"/>
      </w:rPr>
    </w:lvl>
    <w:lvl w:ilvl="1" w:tplc="04090003">
      <w:start w:val="1"/>
      <w:numFmt w:val="bullet"/>
      <w:lvlText w:val="o"/>
      <w:lvlJc w:val="left"/>
      <w:pPr>
        <w:tabs>
          <w:tab w:val="num" w:pos="2496"/>
        </w:tabs>
        <w:ind w:left="2496" w:hanging="360"/>
      </w:pPr>
      <w:rPr>
        <w:rFonts w:ascii="Courier New" w:hAnsi="Courier New" w:hint="default"/>
      </w:rPr>
    </w:lvl>
    <w:lvl w:ilvl="2" w:tplc="04130001">
      <w:start w:val="1"/>
      <w:numFmt w:val="bullet"/>
      <w:lvlText w:val=""/>
      <w:lvlJc w:val="left"/>
      <w:pPr>
        <w:tabs>
          <w:tab w:val="num" w:pos="3216"/>
        </w:tabs>
        <w:ind w:left="3216" w:hanging="360"/>
      </w:pPr>
      <w:rPr>
        <w:rFonts w:ascii="Symbol" w:hAnsi="Symbol" w:hint="default"/>
      </w:rPr>
    </w:lvl>
    <w:lvl w:ilvl="3" w:tplc="04090001" w:tentative="1">
      <w:start w:val="1"/>
      <w:numFmt w:val="bullet"/>
      <w:lvlText w:val=""/>
      <w:lvlJc w:val="left"/>
      <w:pPr>
        <w:tabs>
          <w:tab w:val="num" w:pos="3936"/>
        </w:tabs>
        <w:ind w:left="3936" w:hanging="360"/>
      </w:pPr>
      <w:rPr>
        <w:rFonts w:ascii="Symbol" w:hAnsi="Symbol" w:hint="default"/>
      </w:rPr>
    </w:lvl>
    <w:lvl w:ilvl="4" w:tplc="04090003" w:tentative="1">
      <w:start w:val="1"/>
      <w:numFmt w:val="bullet"/>
      <w:lvlText w:val="o"/>
      <w:lvlJc w:val="left"/>
      <w:pPr>
        <w:tabs>
          <w:tab w:val="num" w:pos="4656"/>
        </w:tabs>
        <w:ind w:left="4656" w:hanging="360"/>
      </w:pPr>
      <w:rPr>
        <w:rFonts w:ascii="Courier New" w:hAnsi="Courier New" w:hint="default"/>
      </w:rPr>
    </w:lvl>
    <w:lvl w:ilvl="5" w:tplc="04090005" w:tentative="1">
      <w:start w:val="1"/>
      <w:numFmt w:val="bullet"/>
      <w:lvlText w:val=""/>
      <w:lvlJc w:val="left"/>
      <w:pPr>
        <w:tabs>
          <w:tab w:val="num" w:pos="5376"/>
        </w:tabs>
        <w:ind w:left="5376" w:hanging="360"/>
      </w:pPr>
      <w:rPr>
        <w:rFonts w:ascii="Wingdings" w:hAnsi="Wingdings" w:hint="default"/>
      </w:rPr>
    </w:lvl>
    <w:lvl w:ilvl="6" w:tplc="04090001" w:tentative="1">
      <w:start w:val="1"/>
      <w:numFmt w:val="bullet"/>
      <w:lvlText w:val=""/>
      <w:lvlJc w:val="left"/>
      <w:pPr>
        <w:tabs>
          <w:tab w:val="num" w:pos="6096"/>
        </w:tabs>
        <w:ind w:left="6096" w:hanging="360"/>
      </w:pPr>
      <w:rPr>
        <w:rFonts w:ascii="Symbol" w:hAnsi="Symbol" w:hint="default"/>
      </w:rPr>
    </w:lvl>
    <w:lvl w:ilvl="7" w:tplc="04090003" w:tentative="1">
      <w:start w:val="1"/>
      <w:numFmt w:val="bullet"/>
      <w:lvlText w:val="o"/>
      <w:lvlJc w:val="left"/>
      <w:pPr>
        <w:tabs>
          <w:tab w:val="num" w:pos="6816"/>
        </w:tabs>
        <w:ind w:left="6816" w:hanging="360"/>
      </w:pPr>
      <w:rPr>
        <w:rFonts w:ascii="Courier New" w:hAnsi="Courier New" w:hint="default"/>
      </w:rPr>
    </w:lvl>
    <w:lvl w:ilvl="8" w:tplc="04090005" w:tentative="1">
      <w:start w:val="1"/>
      <w:numFmt w:val="bullet"/>
      <w:lvlText w:val=""/>
      <w:lvlJc w:val="left"/>
      <w:pPr>
        <w:tabs>
          <w:tab w:val="num" w:pos="7536"/>
        </w:tabs>
        <w:ind w:left="7536" w:hanging="360"/>
      </w:pPr>
      <w:rPr>
        <w:rFonts w:ascii="Wingdings" w:hAnsi="Wingdings" w:hint="default"/>
      </w:rPr>
    </w:lvl>
  </w:abstractNum>
  <w:abstractNum w:abstractNumId="14" w15:restartNumberingAfterBreak="0">
    <w:nsid w:val="648C2652"/>
    <w:multiLevelType w:val="hybridMultilevel"/>
    <w:tmpl w:val="83CC88D8"/>
    <w:lvl w:ilvl="0" w:tplc="04090001">
      <w:start w:val="1"/>
      <w:numFmt w:val="bullet"/>
      <w:lvlText w:val=""/>
      <w:lvlJc w:val="left"/>
      <w:pPr>
        <w:tabs>
          <w:tab w:val="num" w:pos="2846"/>
        </w:tabs>
        <w:ind w:left="2846" w:hanging="360"/>
      </w:pPr>
      <w:rPr>
        <w:rFonts w:ascii="Symbol" w:hAnsi="Symbol" w:hint="default"/>
      </w:rPr>
    </w:lvl>
    <w:lvl w:ilvl="1" w:tplc="04090003" w:tentative="1">
      <w:start w:val="1"/>
      <w:numFmt w:val="bullet"/>
      <w:lvlText w:val="o"/>
      <w:lvlJc w:val="left"/>
      <w:pPr>
        <w:tabs>
          <w:tab w:val="num" w:pos="3566"/>
        </w:tabs>
        <w:ind w:left="3566" w:hanging="360"/>
      </w:pPr>
      <w:rPr>
        <w:rFonts w:ascii="Courier New" w:hAnsi="Courier New" w:hint="default"/>
      </w:rPr>
    </w:lvl>
    <w:lvl w:ilvl="2" w:tplc="04090005" w:tentative="1">
      <w:start w:val="1"/>
      <w:numFmt w:val="bullet"/>
      <w:lvlText w:val=""/>
      <w:lvlJc w:val="left"/>
      <w:pPr>
        <w:tabs>
          <w:tab w:val="num" w:pos="4286"/>
        </w:tabs>
        <w:ind w:left="4286" w:hanging="360"/>
      </w:pPr>
      <w:rPr>
        <w:rFonts w:ascii="Wingdings" w:hAnsi="Wingdings" w:hint="default"/>
      </w:rPr>
    </w:lvl>
    <w:lvl w:ilvl="3" w:tplc="04090001" w:tentative="1">
      <w:start w:val="1"/>
      <w:numFmt w:val="bullet"/>
      <w:lvlText w:val=""/>
      <w:lvlJc w:val="left"/>
      <w:pPr>
        <w:tabs>
          <w:tab w:val="num" w:pos="5006"/>
        </w:tabs>
        <w:ind w:left="5006" w:hanging="360"/>
      </w:pPr>
      <w:rPr>
        <w:rFonts w:ascii="Symbol" w:hAnsi="Symbol" w:hint="default"/>
      </w:rPr>
    </w:lvl>
    <w:lvl w:ilvl="4" w:tplc="04090003" w:tentative="1">
      <w:start w:val="1"/>
      <w:numFmt w:val="bullet"/>
      <w:lvlText w:val="o"/>
      <w:lvlJc w:val="left"/>
      <w:pPr>
        <w:tabs>
          <w:tab w:val="num" w:pos="5726"/>
        </w:tabs>
        <w:ind w:left="5726" w:hanging="360"/>
      </w:pPr>
      <w:rPr>
        <w:rFonts w:ascii="Courier New" w:hAnsi="Courier New" w:hint="default"/>
      </w:rPr>
    </w:lvl>
    <w:lvl w:ilvl="5" w:tplc="04090005" w:tentative="1">
      <w:start w:val="1"/>
      <w:numFmt w:val="bullet"/>
      <w:lvlText w:val=""/>
      <w:lvlJc w:val="left"/>
      <w:pPr>
        <w:tabs>
          <w:tab w:val="num" w:pos="6446"/>
        </w:tabs>
        <w:ind w:left="6446" w:hanging="360"/>
      </w:pPr>
      <w:rPr>
        <w:rFonts w:ascii="Wingdings" w:hAnsi="Wingdings" w:hint="default"/>
      </w:rPr>
    </w:lvl>
    <w:lvl w:ilvl="6" w:tplc="04090001" w:tentative="1">
      <w:start w:val="1"/>
      <w:numFmt w:val="bullet"/>
      <w:lvlText w:val=""/>
      <w:lvlJc w:val="left"/>
      <w:pPr>
        <w:tabs>
          <w:tab w:val="num" w:pos="7166"/>
        </w:tabs>
        <w:ind w:left="7166" w:hanging="360"/>
      </w:pPr>
      <w:rPr>
        <w:rFonts w:ascii="Symbol" w:hAnsi="Symbol" w:hint="default"/>
      </w:rPr>
    </w:lvl>
    <w:lvl w:ilvl="7" w:tplc="04090003" w:tentative="1">
      <w:start w:val="1"/>
      <w:numFmt w:val="bullet"/>
      <w:lvlText w:val="o"/>
      <w:lvlJc w:val="left"/>
      <w:pPr>
        <w:tabs>
          <w:tab w:val="num" w:pos="7886"/>
        </w:tabs>
        <w:ind w:left="7886" w:hanging="360"/>
      </w:pPr>
      <w:rPr>
        <w:rFonts w:ascii="Courier New" w:hAnsi="Courier New" w:hint="default"/>
      </w:rPr>
    </w:lvl>
    <w:lvl w:ilvl="8" w:tplc="04090005" w:tentative="1">
      <w:start w:val="1"/>
      <w:numFmt w:val="bullet"/>
      <w:lvlText w:val=""/>
      <w:lvlJc w:val="left"/>
      <w:pPr>
        <w:tabs>
          <w:tab w:val="num" w:pos="8606"/>
        </w:tabs>
        <w:ind w:left="8606" w:hanging="360"/>
      </w:pPr>
      <w:rPr>
        <w:rFonts w:ascii="Wingdings" w:hAnsi="Wingdings" w:hint="default"/>
      </w:rPr>
    </w:lvl>
  </w:abstractNum>
  <w:abstractNum w:abstractNumId="15" w15:restartNumberingAfterBreak="0">
    <w:nsid w:val="687931F9"/>
    <w:multiLevelType w:val="hybridMultilevel"/>
    <w:tmpl w:val="CAFE0AB2"/>
    <w:lvl w:ilvl="0" w:tplc="04090001">
      <w:start w:val="1"/>
      <w:numFmt w:val="bullet"/>
      <w:lvlText w:val=""/>
      <w:lvlJc w:val="left"/>
      <w:pPr>
        <w:tabs>
          <w:tab w:val="num" w:pos="1068"/>
        </w:tabs>
        <w:ind w:left="1068" w:hanging="360"/>
      </w:pPr>
      <w:rPr>
        <w:rFonts w:ascii="Symbol" w:hAnsi="Symbol" w:hint="default"/>
      </w:rPr>
    </w:lvl>
    <w:lvl w:ilvl="1" w:tplc="04090003">
      <w:start w:val="1"/>
      <w:numFmt w:val="bullet"/>
      <w:lvlText w:val="o"/>
      <w:lvlJc w:val="left"/>
      <w:pPr>
        <w:tabs>
          <w:tab w:val="num" w:pos="1788"/>
        </w:tabs>
        <w:ind w:left="1788" w:hanging="360"/>
      </w:pPr>
      <w:rPr>
        <w:rFonts w:ascii="Courier New" w:hAnsi="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6" w15:restartNumberingAfterBreak="0">
    <w:nsid w:val="6B167B42"/>
    <w:multiLevelType w:val="multilevel"/>
    <w:tmpl w:val="45B2275A"/>
    <w:styleLink w:val="111111"/>
    <w:lvl w:ilvl="0">
      <w:start w:val="1"/>
      <w:numFmt w:val="decimal"/>
      <w:lvlText w:val="%1"/>
      <w:lvlJc w:val="right"/>
      <w:pPr>
        <w:tabs>
          <w:tab w:val="num" w:pos="0"/>
        </w:tabs>
        <w:ind w:left="0" w:hanging="198"/>
      </w:pPr>
      <w:rPr>
        <w:rFonts w:hint="default"/>
      </w:rPr>
    </w:lvl>
    <w:lvl w:ilvl="1">
      <w:start w:val="1"/>
      <w:numFmt w:val="decimal"/>
      <w:lvlText w:val="%1.%2"/>
      <w:lvlJc w:val="right"/>
      <w:pPr>
        <w:tabs>
          <w:tab w:val="num" w:pos="0"/>
        </w:tabs>
        <w:ind w:left="0" w:hanging="198"/>
      </w:pPr>
      <w:rPr>
        <w:rFonts w:hint="default"/>
      </w:rPr>
    </w:lvl>
    <w:lvl w:ilvl="2">
      <w:start w:val="1"/>
      <w:numFmt w:val="decimal"/>
      <w:lvlText w:val="%1.%2.%3"/>
      <w:lvlJc w:val="right"/>
      <w:pPr>
        <w:tabs>
          <w:tab w:val="num" w:pos="0"/>
        </w:tabs>
        <w:ind w:left="0" w:hanging="198"/>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abstractNum w:abstractNumId="17" w15:restartNumberingAfterBreak="0">
    <w:nsid w:val="6CE73163"/>
    <w:multiLevelType w:val="hybridMultilevel"/>
    <w:tmpl w:val="81F07004"/>
    <w:lvl w:ilvl="0" w:tplc="04090001">
      <w:start w:val="1"/>
      <w:numFmt w:val="bullet"/>
      <w:lvlText w:val=""/>
      <w:lvlJc w:val="left"/>
      <w:pPr>
        <w:tabs>
          <w:tab w:val="num" w:pos="1068"/>
        </w:tabs>
        <w:ind w:left="1068" w:hanging="360"/>
      </w:pPr>
      <w:rPr>
        <w:rFonts w:ascii="Symbol" w:hAnsi="Symbol" w:hint="default"/>
      </w:rPr>
    </w:lvl>
    <w:lvl w:ilvl="1" w:tplc="04130001">
      <w:start w:val="1"/>
      <w:numFmt w:val="bullet"/>
      <w:lvlText w:val=""/>
      <w:lvlJc w:val="left"/>
      <w:pPr>
        <w:tabs>
          <w:tab w:val="num" w:pos="1788"/>
        </w:tabs>
        <w:ind w:left="1788" w:hanging="360"/>
      </w:pPr>
      <w:rPr>
        <w:rFonts w:ascii="Symbol" w:hAnsi="Symbol"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8" w15:restartNumberingAfterBreak="0">
    <w:nsid w:val="760E4C66"/>
    <w:multiLevelType w:val="multilevel"/>
    <w:tmpl w:val="04130023"/>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917939301">
    <w:abstractNumId w:val="4"/>
  </w:num>
  <w:num w:numId="2" w16cid:durableId="300042289">
    <w:abstractNumId w:val="16"/>
  </w:num>
  <w:num w:numId="3" w16cid:durableId="1740251823">
    <w:abstractNumId w:val="18"/>
  </w:num>
  <w:num w:numId="4" w16cid:durableId="736560565">
    <w:abstractNumId w:val="6"/>
  </w:num>
  <w:num w:numId="5" w16cid:durableId="71583388">
    <w:abstractNumId w:val="12"/>
  </w:num>
  <w:num w:numId="6" w16cid:durableId="900873287">
    <w:abstractNumId w:val="13"/>
  </w:num>
  <w:num w:numId="7" w16cid:durableId="907768842">
    <w:abstractNumId w:val="15"/>
  </w:num>
  <w:num w:numId="8" w16cid:durableId="1572617791">
    <w:abstractNumId w:val="17"/>
  </w:num>
  <w:num w:numId="9" w16cid:durableId="779492480">
    <w:abstractNumId w:val="14"/>
  </w:num>
  <w:num w:numId="10" w16cid:durableId="1486819153">
    <w:abstractNumId w:val="11"/>
  </w:num>
  <w:num w:numId="11" w16cid:durableId="1208755621">
    <w:abstractNumId w:val="3"/>
  </w:num>
  <w:num w:numId="12" w16cid:durableId="1863279750">
    <w:abstractNumId w:val="9"/>
  </w:num>
  <w:num w:numId="13" w16cid:durableId="2119251075">
    <w:abstractNumId w:val="12"/>
  </w:num>
  <w:num w:numId="14" w16cid:durableId="2094235520">
    <w:abstractNumId w:val="8"/>
  </w:num>
  <w:num w:numId="15" w16cid:durableId="1987197418">
    <w:abstractNumId w:val="2"/>
  </w:num>
  <w:num w:numId="16" w16cid:durableId="1364549531">
    <w:abstractNumId w:val="0"/>
  </w:num>
  <w:num w:numId="17" w16cid:durableId="1202087414">
    <w:abstractNumId w:val="5"/>
  </w:num>
  <w:num w:numId="18" w16cid:durableId="2017267411">
    <w:abstractNumId w:val="10"/>
  </w:num>
  <w:num w:numId="19" w16cid:durableId="1622885302">
    <w:abstractNumId w:val="7"/>
  </w:num>
  <w:num w:numId="20" w16cid:durableId="207958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D84"/>
    <w:rsid w:val="00000588"/>
    <w:rsid w:val="00000E5E"/>
    <w:rsid w:val="00001733"/>
    <w:rsid w:val="000019FF"/>
    <w:rsid w:val="000024EB"/>
    <w:rsid w:val="00002EF2"/>
    <w:rsid w:val="00003D4A"/>
    <w:rsid w:val="000058AB"/>
    <w:rsid w:val="00005BD0"/>
    <w:rsid w:val="00006C1C"/>
    <w:rsid w:val="00012125"/>
    <w:rsid w:val="00013928"/>
    <w:rsid w:val="00014CCC"/>
    <w:rsid w:val="00021BFB"/>
    <w:rsid w:val="0002379F"/>
    <w:rsid w:val="00025F43"/>
    <w:rsid w:val="00026447"/>
    <w:rsid w:val="00026A93"/>
    <w:rsid w:val="00027638"/>
    <w:rsid w:val="000306BA"/>
    <w:rsid w:val="000318BA"/>
    <w:rsid w:val="00032FBC"/>
    <w:rsid w:val="00033312"/>
    <w:rsid w:val="00033972"/>
    <w:rsid w:val="00033B1D"/>
    <w:rsid w:val="00033BB8"/>
    <w:rsid w:val="00033D1A"/>
    <w:rsid w:val="00034BC6"/>
    <w:rsid w:val="000369D6"/>
    <w:rsid w:val="000371B3"/>
    <w:rsid w:val="000378AE"/>
    <w:rsid w:val="00037B6D"/>
    <w:rsid w:val="0004118D"/>
    <w:rsid w:val="0004125A"/>
    <w:rsid w:val="00042636"/>
    <w:rsid w:val="000427A0"/>
    <w:rsid w:val="000449AC"/>
    <w:rsid w:val="00044F65"/>
    <w:rsid w:val="00046AE6"/>
    <w:rsid w:val="00047D32"/>
    <w:rsid w:val="000527F3"/>
    <w:rsid w:val="00052B26"/>
    <w:rsid w:val="00055B94"/>
    <w:rsid w:val="00055CCC"/>
    <w:rsid w:val="00056120"/>
    <w:rsid w:val="00057680"/>
    <w:rsid w:val="000576C6"/>
    <w:rsid w:val="00057A93"/>
    <w:rsid w:val="00061A27"/>
    <w:rsid w:val="00065005"/>
    <w:rsid w:val="0007001A"/>
    <w:rsid w:val="00070BC2"/>
    <w:rsid w:val="00070D99"/>
    <w:rsid w:val="000755FA"/>
    <w:rsid w:val="000769F0"/>
    <w:rsid w:val="000772E4"/>
    <w:rsid w:val="000777A5"/>
    <w:rsid w:val="00077B9F"/>
    <w:rsid w:val="00077BD8"/>
    <w:rsid w:val="00080D1B"/>
    <w:rsid w:val="000832FB"/>
    <w:rsid w:val="00085A06"/>
    <w:rsid w:val="00085E85"/>
    <w:rsid w:val="00086BA9"/>
    <w:rsid w:val="00086E88"/>
    <w:rsid w:val="00087300"/>
    <w:rsid w:val="00087483"/>
    <w:rsid w:val="00090A08"/>
    <w:rsid w:val="00091DE9"/>
    <w:rsid w:val="00092B20"/>
    <w:rsid w:val="00093879"/>
    <w:rsid w:val="0009509A"/>
    <w:rsid w:val="00095D2F"/>
    <w:rsid w:val="00096A98"/>
    <w:rsid w:val="00097044"/>
    <w:rsid w:val="000976C8"/>
    <w:rsid w:val="00097B3E"/>
    <w:rsid w:val="000A3779"/>
    <w:rsid w:val="000A39D5"/>
    <w:rsid w:val="000A4759"/>
    <w:rsid w:val="000A4D34"/>
    <w:rsid w:val="000B22EB"/>
    <w:rsid w:val="000B28EF"/>
    <w:rsid w:val="000B3E63"/>
    <w:rsid w:val="000B6544"/>
    <w:rsid w:val="000B7370"/>
    <w:rsid w:val="000C0442"/>
    <w:rsid w:val="000C2045"/>
    <w:rsid w:val="000C322C"/>
    <w:rsid w:val="000D1149"/>
    <w:rsid w:val="000D2497"/>
    <w:rsid w:val="000D2731"/>
    <w:rsid w:val="000D4D0F"/>
    <w:rsid w:val="000D6772"/>
    <w:rsid w:val="000E0002"/>
    <w:rsid w:val="000E0DF7"/>
    <w:rsid w:val="000E1925"/>
    <w:rsid w:val="000E2CE9"/>
    <w:rsid w:val="000E40EE"/>
    <w:rsid w:val="000E4B29"/>
    <w:rsid w:val="000E626F"/>
    <w:rsid w:val="000E7DF9"/>
    <w:rsid w:val="000F0341"/>
    <w:rsid w:val="000F05E0"/>
    <w:rsid w:val="000F141B"/>
    <w:rsid w:val="000F2EE6"/>
    <w:rsid w:val="000F3269"/>
    <w:rsid w:val="000F3590"/>
    <w:rsid w:val="000F3C44"/>
    <w:rsid w:val="000F46AF"/>
    <w:rsid w:val="000F4BD5"/>
    <w:rsid w:val="000F64D2"/>
    <w:rsid w:val="0010300F"/>
    <w:rsid w:val="00103EE2"/>
    <w:rsid w:val="00105A86"/>
    <w:rsid w:val="00106C49"/>
    <w:rsid w:val="00107AA6"/>
    <w:rsid w:val="00110983"/>
    <w:rsid w:val="00113A2E"/>
    <w:rsid w:val="00113AD2"/>
    <w:rsid w:val="00115471"/>
    <w:rsid w:val="001163DB"/>
    <w:rsid w:val="00116888"/>
    <w:rsid w:val="00122C61"/>
    <w:rsid w:val="0012406A"/>
    <w:rsid w:val="00124C59"/>
    <w:rsid w:val="00125558"/>
    <w:rsid w:val="001274E8"/>
    <w:rsid w:val="00127DC1"/>
    <w:rsid w:val="00130001"/>
    <w:rsid w:val="001302AC"/>
    <w:rsid w:val="00131C40"/>
    <w:rsid w:val="00133464"/>
    <w:rsid w:val="0013569F"/>
    <w:rsid w:val="00135935"/>
    <w:rsid w:val="00136A1D"/>
    <w:rsid w:val="0014010B"/>
    <w:rsid w:val="001402FA"/>
    <w:rsid w:val="00142BE4"/>
    <w:rsid w:val="00142BF8"/>
    <w:rsid w:val="00144BD6"/>
    <w:rsid w:val="001452B2"/>
    <w:rsid w:val="00145687"/>
    <w:rsid w:val="001475B0"/>
    <w:rsid w:val="001479F2"/>
    <w:rsid w:val="00151682"/>
    <w:rsid w:val="00153956"/>
    <w:rsid w:val="001545D3"/>
    <w:rsid w:val="00154B0D"/>
    <w:rsid w:val="001551B8"/>
    <w:rsid w:val="00156E6F"/>
    <w:rsid w:val="00157998"/>
    <w:rsid w:val="00160736"/>
    <w:rsid w:val="00162A77"/>
    <w:rsid w:val="00162C25"/>
    <w:rsid w:val="00164C99"/>
    <w:rsid w:val="00166843"/>
    <w:rsid w:val="00167CBD"/>
    <w:rsid w:val="0016D6E7"/>
    <w:rsid w:val="00170193"/>
    <w:rsid w:val="00171167"/>
    <w:rsid w:val="001727C4"/>
    <w:rsid w:val="00173449"/>
    <w:rsid w:val="00173894"/>
    <w:rsid w:val="001739E7"/>
    <w:rsid w:val="00173F7E"/>
    <w:rsid w:val="00176609"/>
    <w:rsid w:val="00177980"/>
    <w:rsid w:val="00180413"/>
    <w:rsid w:val="00182DD9"/>
    <w:rsid w:val="001837FA"/>
    <w:rsid w:val="00184D52"/>
    <w:rsid w:val="001866B8"/>
    <w:rsid w:val="00191A4C"/>
    <w:rsid w:val="00192FE6"/>
    <w:rsid w:val="00193628"/>
    <w:rsid w:val="00193E01"/>
    <w:rsid w:val="0019492D"/>
    <w:rsid w:val="0019775D"/>
    <w:rsid w:val="001A0FA1"/>
    <w:rsid w:val="001A47FC"/>
    <w:rsid w:val="001A508B"/>
    <w:rsid w:val="001A6FBA"/>
    <w:rsid w:val="001B03AE"/>
    <w:rsid w:val="001B0612"/>
    <w:rsid w:val="001B1D56"/>
    <w:rsid w:val="001B3226"/>
    <w:rsid w:val="001B3829"/>
    <w:rsid w:val="001B3CC9"/>
    <w:rsid w:val="001B4FC8"/>
    <w:rsid w:val="001B584C"/>
    <w:rsid w:val="001B7735"/>
    <w:rsid w:val="001C3079"/>
    <w:rsid w:val="001C32DF"/>
    <w:rsid w:val="001C49E0"/>
    <w:rsid w:val="001C5E6F"/>
    <w:rsid w:val="001C690D"/>
    <w:rsid w:val="001C6AA1"/>
    <w:rsid w:val="001C732C"/>
    <w:rsid w:val="001C7C46"/>
    <w:rsid w:val="001C7ED4"/>
    <w:rsid w:val="001D1B35"/>
    <w:rsid w:val="001D375B"/>
    <w:rsid w:val="001D38DF"/>
    <w:rsid w:val="001D4E58"/>
    <w:rsid w:val="001D56F2"/>
    <w:rsid w:val="001D6105"/>
    <w:rsid w:val="001D714D"/>
    <w:rsid w:val="001D7AA9"/>
    <w:rsid w:val="001E11F8"/>
    <w:rsid w:val="001E3EC2"/>
    <w:rsid w:val="001E4C7F"/>
    <w:rsid w:val="001E585F"/>
    <w:rsid w:val="001E628C"/>
    <w:rsid w:val="001E6C8B"/>
    <w:rsid w:val="001F0227"/>
    <w:rsid w:val="001F0B92"/>
    <w:rsid w:val="001F1D1F"/>
    <w:rsid w:val="001F1F64"/>
    <w:rsid w:val="001F37A5"/>
    <w:rsid w:val="001F4CFF"/>
    <w:rsid w:val="001F58EC"/>
    <w:rsid w:val="00202337"/>
    <w:rsid w:val="00206289"/>
    <w:rsid w:val="00206B6B"/>
    <w:rsid w:val="00207360"/>
    <w:rsid w:val="00212AFC"/>
    <w:rsid w:val="00213F38"/>
    <w:rsid w:val="00214CDF"/>
    <w:rsid w:val="0021733A"/>
    <w:rsid w:val="00221893"/>
    <w:rsid w:val="00222426"/>
    <w:rsid w:val="00223170"/>
    <w:rsid w:val="00223437"/>
    <w:rsid w:val="00223589"/>
    <w:rsid w:val="002253B1"/>
    <w:rsid w:val="00225D12"/>
    <w:rsid w:val="00226179"/>
    <w:rsid w:val="00226FCA"/>
    <w:rsid w:val="0023321B"/>
    <w:rsid w:val="00235B96"/>
    <w:rsid w:val="00237670"/>
    <w:rsid w:val="002426C6"/>
    <w:rsid w:val="00243797"/>
    <w:rsid w:val="00244D04"/>
    <w:rsid w:val="00245834"/>
    <w:rsid w:val="002458DF"/>
    <w:rsid w:val="002466C4"/>
    <w:rsid w:val="00247954"/>
    <w:rsid w:val="002479E1"/>
    <w:rsid w:val="0025136E"/>
    <w:rsid w:val="00251E76"/>
    <w:rsid w:val="002531E1"/>
    <w:rsid w:val="00253E7B"/>
    <w:rsid w:val="00256D88"/>
    <w:rsid w:val="0026184D"/>
    <w:rsid w:val="002633A0"/>
    <w:rsid w:val="002644B1"/>
    <w:rsid w:val="00264CFF"/>
    <w:rsid w:val="00265ABE"/>
    <w:rsid w:val="002671B5"/>
    <w:rsid w:val="00270801"/>
    <w:rsid w:val="0027132B"/>
    <w:rsid w:val="00271336"/>
    <w:rsid w:val="002723E9"/>
    <w:rsid w:val="0027418E"/>
    <w:rsid w:val="00274687"/>
    <w:rsid w:val="00277FF2"/>
    <w:rsid w:val="00280B3C"/>
    <w:rsid w:val="00280E2F"/>
    <w:rsid w:val="00282D37"/>
    <w:rsid w:val="0028323A"/>
    <w:rsid w:val="00283D97"/>
    <w:rsid w:val="002868D0"/>
    <w:rsid w:val="00287C28"/>
    <w:rsid w:val="00287EE6"/>
    <w:rsid w:val="00292187"/>
    <w:rsid w:val="002926D2"/>
    <w:rsid w:val="0029485B"/>
    <w:rsid w:val="00295C54"/>
    <w:rsid w:val="00295F3E"/>
    <w:rsid w:val="00296CF2"/>
    <w:rsid w:val="002975C7"/>
    <w:rsid w:val="00297796"/>
    <w:rsid w:val="00297C61"/>
    <w:rsid w:val="002A3DCA"/>
    <w:rsid w:val="002A467B"/>
    <w:rsid w:val="002A5F9A"/>
    <w:rsid w:val="002B17DF"/>
    <w:rsid w:val="002B6D29"/>
    <w:rsid w:val="002B6F6E"/>
    <w:rsid w:val="002B726F"/>
    <w:rsid w:val="002C0FED"/>
    <w:rsid w:val="002C1037"/>
    <w:rsid w:val="002C1C3E"/>
    <w:rsid w:val="002C3961"/>
    <w:rsid w:val="002C64A8"/>
    <w:rsid w:val="002C6E51"/>
    <w:rsid w:val="002C7F1C"/>
    <w:rsid w:val="002D237F"/>
    <w:rsid w:val="002D3A2B"/>
    <w:rsid w:val="002D5A6D"/>
    <w:rsid w:val="002D614F"/>
    <w:rsid w:val="002D66C2"/>
    <w:rsid w:val="002D6B3B"/>
    <w:rsid w:val="002E20BC"/>
    <w:rsid w:val="002E264F"/>
    <w:rsid w:val="002E419C"/>
    <w:rsid w:val="002F0781"/>
    <w:rsid w:val="002F228B"/>
    <w:rsid w:val="002F2930"/>
    <w:rsid w:val="002F370A"/>
    <w:rsid w:val="002F44A3"/>
    <w:rsid w:val="002F6D02"/>
    <w:rsid w:val="002F716B"/>
    <w:rsid w:val="002F7263"/>
    <w:rsid w:val="002F769A"/>
    <w:rsid w:val="0030007D"/>
    <w:rsid w:val="00300B5A"/>
    <w:rsid w:val="00301CAC"/>
    <w:rsid w:val="0030326E"/>
    <w:rsid w:val="00304173"/>
    <w:rsid w:val="00305D44"/>
    <w:rsid w:val="00305D4F"/>
    <w:rsid w:val="003063AA"/>
    <w:rsid w:val="003102DE"/>
    <w:rsid w:val="00310934"/>
    <w:rsid w:val="003109A9"/>
    <w:rsid w:val="00312AD6"/>
    <w:rsid w:val="003136EB"/>
    <w:rsid w:val="00313766"/>
    <w:rsid w:val="00315704"/>
    <w:rsid w:val="00316252"/>
    <w:rsid w:val="00316B9F"/>
    <w:rsid w:val="00317EFA"/>
    <w:rsid w:val="003202BE"/>
    <w:rsid w:val="00321A96"/>
    <w:rsid w:val="0032327B"/>
    <w:rsid w:val="00323944"/>
    <w:rsid w:val="00325324"/>
    <w:rsid w:val="00325636"/>
    <w:rsid w:val="00325F24"/>
    <w:rsid w:val="00326402"/>
    <w:rsid w:val="00326646"/>
    <w:rsid w:val="003271F7"/>
    <w:rsid w:val="00327BD4"/>
    <w:rsid w:val="00330E5B"/>
    <w:rsid w:val="00330F0A"/>
    <w:rsid w:val="00331873"/>
    <w:rsid w:val="0033246A"/>
    <w:rsid w:val="00334D3F"/>
    <w:rsid w:val="00335DEB"/>
    <w:rsid w:val="00335F72"/>
    <w:rsid w:val="00341FEB"/>
    <w:rsid w:val="00343548"/>
    <w:rsid w:val="0034431E"/>
    <w:rsid w:val="003446AD"/>
    <w:rsid w:val="00344F8A"/>
    <w:rsid w:val="00345287"/>
    <w:rsid w:val="00346666"/>
    <w:rsid w:val="00353EE6"/>
    <w:rsid w:val="00355969"/>
    <w:rsid w:val="00356206"/>
    <w:rsid w:val="00361748"/>
    <w:rsid w:val="00362113"/>
    <w:rsid w:val="0036304B"/>
    <w:rsid w:val="0036392A"/>
    <w:rsid w:val="00364F79"/>
    <w:rsid w:val="00367A22"/>
    <w:rsid w:val="00371C2A"/>
    <w:rsid w:val="003724A6"/>
    <w:rsid w:val="00372C3E"/>
    <w:rsid w:val="00372F68"/>
    <w:rsid w:val="003730D7"/>
    <w:rsid w:val="00373737"/>
    <w:rsid w:val="00374577"/>
    <w:rsid w:val="00375617"/>
    <w:rsid w:val="00375E17"/>
    <w:rsid w:val="003768E4"/>
    <w:rsid w:val="00376FDD"/>
    <w:rsid w:val="003779E9"/>
    <w:rsid w:val="00381FC2"/>
    <w:rsid w:val="0038451B"/>
    <w:rsid w:val="003849CB"/>
    <w:rsid w:val="0038510D"/>
    <w:rsid w:val="0038631F"/>
    <w:rsid w:val="00387CFC"/>
    <w:rsid w:val="00390538"/>
    <w:rsid w:val="00391D4F"/>
    <w:rsid w:val="00391E74"/>
    <w:rsid w:val="0039224F"/>
    <w:rsid w:val="003932E4"/>
    <w:rsid w:val="0039380F"/>
    <w:rsid w:val="00393B0E"/>
    <w:rsid w:val="00397295"/>
    <w:rsid w:val="003A272F"/>
    <w:rsid w:val="003A273B"/>
    <w:rsid w:val="003A3B7C"/>
    <w:rsid w:val="003A3BA8"/>
    <w:rsid w:val="003A4CAA"/>
    <w:rsid w:val="003B1795"/>
    <w:rsid w:val="003B1D0C"/>
    <w:rsid w:val="003B3B1B"/>
    <w:rsid w:val="003B4F15"/>
    <w:rsid w:val="003B76A7"/>
    <w:rsid w:val="003C07D2"/>
    <w:rsid w:val="003C0DEB"/>
    <w:rsid w:val="003C33D5"/>
    <w:rsid w:val="003C5629"/>
    <w:rsid w:val="003C681A"/>
    <w:rsid w:val="003D0AC2"/>
    <w:rsid w:val="003D1040"/>
    <w:rsid w:val="003D10FC"/>
    <w:rsid w:val="003D1300"/>
    <w:rsid w:val="003D16EA"/>
    <w:rsid w:val="003D1A3D"/>
    <w:rsid w:val="003D3F90"/>
    <w:rsid w:val="003D5D38"/>
    <w:rsid w:val="003D661D"/>
    <w:rsid w:val="003D7AAD"/>
    <w:rsid w:val="003D7E68"/>
    <w:rsid w:val="003E02C9"/>
    <w:rsid w:val="003E28F9"/>
    <w:rsid w:val="003E34A2"/>
    <w:rsid w:val="003E36AB"/>
    <w:rsid w:val="003E5552"/>
    <w:rsid w:val="003E5645"/>
    <w:rsid w:val="003E6104"/>
    <w:rsid w:val="003E719A"/>
    <w:rsid w:val="003E72E0"/>
    <w:rsid w:val="003E7DE6"/>
    <w:rsid w:val="003F1683"/>
    <w:rsid w:val="003F182C"/>
    <w:rsid w:val="003F1C70"/>
    <w:rsid w:val="003F2957"/>
    <w:rsid w:val="003F2BA4"/>
    <w:rsid w:val="003F5488"/>
    <w:rsid w:val="003F6326"/>
    <w:rsid w:val="003F71E6"/>
    <w:rsid w:val="004008F5"/>
    <w:rsid w:val="004019F6"/>
    <w:rsid w:val="00403370"/>
    <w:rsid w:val="004034BB"/>
    <w:rsid w:val="004036D1"/>
    <w:rsid w:val="00403A0B"/>
    <w:rsid w:val="00403F22"/>
    <w:rsid w:val="0040421C"/>
    <w:rsid w:val="00404E1B"/>
    <w:rsid w:val="00406C26"/>
    <w:rsid w:val="00406CE0"/>
    <w:rsid w:val="00411701"/>
    <w:rsid w:val="00412A2B"/>
    <w:rsid w:val="00413332"/>
    <w:rsid w:val="00413E04"/>
    <w:rsid w:val="00414D9C"/>
    <w:rsid w:val="004156D7"/>
    <w:rsid w:val="004159E5"/>
    <w:rsid w:val="00415B1A"/>
    <w:rsid w:val="00415F48"/>
    <w:rsid w:val="00415F61"/>
    <w:rsid w:val="0041707D"/>
    <w:rsid w:val="00421844"/>
    <w:rsid w:val="004231CE"/>
    <w:rsid w:val="00423C10"/>
    <w:rsid w:val="00423E84"/>
    <w:rsid w:val="0042520E"/>
    <w:rsid w:val="004253C8"/>
    <w:rsid w:val="00427F90"/>
    <w:rsid w:val="004311FA"/>
    <w:rsid w:val="004317EB"/>
    <w:rsid w:val="00435378"/>
    <w:rsid w:val="00442D3B"/>
    <w:rsid w:val="00442F7B"/>
    <w:rsid w:val="00443676"/>
    <w:rsid w:val="00444701"/>
    <w:rsid w:val="00445F4A"/>
    <w:rsid w:val="0044665C"/>
    <w:rsid w:val="004502E0"/>
    <w:rsid w:val="0045305C"/>
    <w:rsid w:val="0045579B"/>
    <w:rsid w:val="00455E94"/>
    <w:rsid w:val="0045603C"/>
    <w:rsid w:val="004561B4"/>
    <w:rsid w:val="0046052D"/>
    <w:rsid w:val="004623AB"/>
    <w:rsid w:val="0046316F"/>
    <w:rsid w:val="0046423F"/>
    <w:rsid w:val="00465EB7"/>
    <w:rsid w:val="00466E8E"/>
    <w:rsid w:val="00470BF9"/>
    <w:rsid w:val="004715DC"/>
    <w:rsid w:val="00471D82"/>
    <w:rsid w:val="00472A90"/>
    <w:rsid w:val="004732A6"/>
    <w:rsid w:val="004743A4"/>
    <w:rsid w:val="004743E6"/>
    <w:rsid w:val="00476DBE"/>
    <w:rsid w:val="00477602"/>
    <w:rsid w:val="00477CA4"/>
    <w:rsid w:val="00481801"/>
    <w:rsid w:val="00481EB3"/>
    <w:rsid w:val="004869DF"/>
    <w:rsid w:val="004906E4"/>
    <w:rsid w:val="00490CCC"/>
    <w:rsid w:val="004913D7"/>
    <w:rsid w:val="00492A41"/>
    <w:rsid w:val="00497018"/>
    <w:rsid w:val="00497F2B"/>
    <w:rsid w:val="004A04ED"/>
    <w:rsid w:val="004A078E"/>
    <w:rsid w:val="004A136C"/>
    <w:rsid w:val="004A165B"/>
    <w:rsid w:val="004A1BDC"/>
    <w:rsid w:val="004A24A8"/>
    <w:rsid w:val="004A4A53"/>
    <w:rsid w:val="004A4D37"/>
    <w:rsid w:val="004A586B"/>
    <w:rsid w:val="004A5CAE"/>
    <w:rsid w:val="004A5F1B"/>
    <w:rsid w:val="004A7C48"/>
    <w:rsid w:val="004B18C6"/>
    <w:rsid w:val="004B18DC"/>
    <w:rsid w:val="004B27E0"/>
    <w:rsid w:val="004B3C89"/>
    <w:rsid w:val="004B6D7B"/>
    <w:rsid w:val="004B727E"/>
    <w:rsid w:val="004B7F36"/>
    <w:rsid w:val="004C00B4"/>
    <w:rsid w:val="004C03F6"/>
    <w:rsid w:val="004C111D"/>
    <w:rsid w:val="004C207F"/>
    <w:rsid w:val="004C21E3"/>
    <w:rsid w:val="004C261D"/>
    <w:rsid w:val="004C27F0"/>
    <w:rsid w:val="004C4838"/>
    <w:rsid w:val="004C4E8C"/>
    <w:rsid w:val="004C5C00"/>
    <w:rsid w:val="004C622D"/>
    <w:rsid w:val="004C7AE9"/>
    <w:rsid w:val="004C7E83"/>
    <w:rsid w:val="004C7F25"/>
    <w:rsid w:val="004D091C"/>
    <w:rsid w:val="004D19E3"/>
    <w:rsid w:val="004D5BFE"/>
    <w:rsid w:val="004D6065"/>
    <w:rsid w:val="004D79AE"/>
    <w:rsid w:val="004E06D9"/>
    <w:rsid w:val="004E0C09"/>
    <w:rsid w:val="004E0C56"/>
    <w:rsid w:val="004E182E"/>
    <w:rsid w:val="004E2440"/>
    <w:rsid w:val="004E3F4E"/>
    <w:rsid w:val="004E4100"/>
    <w:rsid w:val="004E48C4"/>
    <w:rsid w:val="004E51E7"/>
    <w:rsid w:val="004E5ACB"/>
    <w:rsid w:val="004E5C87"/>
    <w:rsid w:val="004E66F1"/>
    <w:rsid w:val="004F1642"/>
    <w:rsid w:val="004F2DB5"/>
    <w:rsid w:val="004F33B8"/>
    <w:rsid w:val="004F4103"/>
    <w:rsid w:val="004F45A3"/>
    <w:rsid w:val="004F4871"/>
    <w:rsid w:val="004F533E"/>
    <w:rsid w:val="004F5501"/>
    <w:rsid w:val="004F6180"/>
    <w:rsid w:val="004F6CCB"/>
    <w:rsid w:val="004F7291"/>
    <w:rsid w:val="005030EB"/>
    <w:rsid w:val="00505215"/>
    <w:rsid w:val="00507977"/>
    <w:rsid w:val="00510286"/>
    <w:rsid w:val="0051042D"/>
    <w:rsid w:val="00510E4F"/>
    <w:rsid w:val="005123CB"/>
    <w:rsid w:val="00513335"/>
    <w:rsid w:val="0051394A"/>
    <w:rsid w:val="0052022A"/>
    <w:rsid w:val="00521E21"/>
    <w:rsid w:val="00521E5A"/>
    <w:rsid w:val="00522F86"/>
    <w:rsid w:val="00523433"/>
    <w:rsid w:val="005237E1"/>
    <w:rsid w:val="00523D72"/>
    <w:rsid w:val="00524844"/>
    <w:rsid w:val="00524B56"/>
    <w:rsid w:val="00524E1D"/>
    <w:rsid w:val="00525EE9"/>
    <w:rsid w:val="005270DD"/>
    <w:rsid w:val="0052762D"/>
    <w:rsid w:val="00531EA1"/>
    <w:rsid w:val="00532480"/>
    <w:rsid w:val="00532673"/>
    <w:rsid w:val="005378CA"/>
    <w:rsid w:val="0054057D"/>
    <w:rsid w:val="00542798"/>
    <w:rsid w:val="00543545"/>
    <w:rsid w:val="00543DB5"/>
    <w:rsid w:val="00544C82"/>
    <w:rsid w:val="00546F3D"/>
    <w:rsid w:val="00547A02"/>
    <w:rsid w:val="00551568"/>
    <w:rsid w:val="00551683"/>
    <w:rsid w:val="00553388"/>
    <w:rsid w:val="00555A38"/>
    <w:rsid w:val="00563A7E"/>
    <w:rsid w:val="00565286"/>
    <w:rsid w:val="00565594"/>
    <w:rsid w:val="00565DCA"/>
    <w:rsid w:val="005675ED"/>
    <w:rsid w:val="00570518"/>
    <w:rsid w:val="00571712"/>
    <w:rsid w:val="005757BE"/>
    <w:rsid w:val="0057790A"/>
    <w:rsid w:val="00577AD2"/>
    <w:rsid w:val="00580E88"/>
    <w:rsid w:val="00584736"/>
    <w:rsid w:val="00584A41"/>
    <w:rsid w:val="0058F259"/>
    <w:rsid w:val="0059079C"/>
    <w:rsid w:val="0059087E"/>
    <w:rsid w:val="005908F8"/>
    <w:rsid w:val="005937BC"/>
    <w:rsid w:val="00596B57"/>
    <w:rsid w:val="00597822"/>
    <w:rsid w:val="005A016B"/>
    <w:rsid w:val="005A18B5"/>
    <w:rsid w:val="005A26CD"/>
    <w:rsid w:val="005A2880"/>
    <w:rsid w:val="005A3361"/>
    <w:rsid w:val="005A3508"/>
    <w:rsid w:val="005A3B65"/>
    <w:rsid w:val="005A4225"/>
    <w:rsid w:val="005A4B44"/>
    <w:rsid w:val="005A6B35"/>
    <w:rsid w:val="005A77BC"/>
    <w:rsid w:val="005A7F82"/>
    <w:rsid w:val="005B1B8E"/>
    <w:rsid w:val="005B24AB"/>
    <w:rsid w:val="005B3BDB"/>
    <w:rsid w:val="005B3C04"/>
    <w:rsid w:val="005B4927"/>
    <w:rsid w:val="005B5698"/>
    <w:rsid w:val="005C057D"/>
    <w:rsid w:val="005C195C"/>
    <w:rsid w:val="005C21D2"/>
    <w:rsid w:val="005C24B5"/>
    <w:rsid w:val="005C7F43"/>
    <w:rsid w:val="005D0EBB"/>
    <w:rsid w:val="005D1C61"/>
    <w:rsid w:val="005D3C52"/>
    <w:rsid w:val="005D4F61"/>
    <w:rsid w:val="005E08EB"/>
    <w:rsid w:val="005E22E3"/>
    <w:rsid w:val="005E26DD"/>
    <w:rsid w:val="005E3A21"/>
    <w:rsid w:val="005E417B"/>
    <w:rsid w:val="005E4C60"/>
    <w:rsid w:val="005E5618"/>
    <w:rsid w:val="005E6764"/>
    <w:rsid w:val="005E7C9C"/>
    <w:rsid w:val="005F03B8"/>
    <w:rsid w:val="005F0AA4"/>
    <w:rsid w:val="005F23D5"/>
    <w:rsid w:val="005F4DA9"/>
    <w:rsid w:val="005F5CC9"/>
    <w:rsid w:val="005F6AE5"/>
    <w:rsid w:val="0060076A"/>
    <w:rsid w:val="00600D4C"/>
    <w:rsid w:val="00601658"/>
    <w:rsid w:val="00603F25"/>
    <w:rsid w:val="006044DA"/>
    <w:rsid w:val="00604D1F"/>
    <w:rsid w:val="00606372"/>
    <w:rsid w:val="00606961"/>
    <w:rsid w:val="006112B4"/>
    <w:rsid w:val="00612071"/>
    <w:rsid w:val="00612668"/>
    <w:rsid w:val="00612ED7"/>
    <w:rsid w:val="00613409"/>
    <w:rsid w:val="006138AD"/>
    <w:rsid w:val="006144CD"/>
    <w:rsid w:val="00614A28"/>
    <w:rsid w:val="00615753"/>
    <w:rsid w:val="00616295"/>
    <w:rsid w:val="0062176F"/>
    <w:rsid w:val="006226EE"/>
    <w:rsid w:val="006238F2"/>
    <w:rsid w:val="00626BD3"/>
    <w:rsid w:val="00627506"/>
    <w:rsid w:val="00627F3D"/>
    <w:rsid w:val="0063186A"/>
    <w:rsid w:val="00632501"/>
    <w:rsid w:val="006328AC"/>
    <w:rsid w:val="00633ABF"/>
    <w:rsid w:val="006365DA"/>
    <w:rsid w:val="00637601"/>
    <w:rsid w:val="006408D4"/>
    <w:rsid w:val="00641644"/>
    <w:rsid w:val="0064167B"/>
    <w:rsid w:val="0064517E"/>
    <w:rsid w:val="00645348"/>
    <w:rsid w:val="006479BC"/>
    <w:rsid w:val="00650D14"/>
    <w:rsid w:val="006514D1"/>
    <w:rsid w:val="00652DA3"/>
    <w:rsid w:val="00660B5B"/>
    <w:rsid w:val="00662AB4"/>
    <w:rsid w:val="00663B9C"/>
    <w:rsid w:val="00663CCE"/>
    <w:rsid w:val="00664116"/>
    <w:rsid w:val="006652FC"/>
    <w:rsid w:val="00665BAE"/>
    <w:rsid w:val="0066647D"/>
    <w:rsid w:val="00666CC8"/>
    <w:rsid w:val="0066770E"/>
    <w:rsid w:val="00670B0D"/>
    <w:rsid w:val="00672733"/>
    <w:rsid w:val="00672A87"/>
    <w:rsid w:val="00672D70"/>
    <w:rsid w:val="00673205"/>
    <w:rsid w:val="006735DB"/>
    <w:rsid w:val="00673E4C"/>
    <w:rsid w:val="0067683E"/>
    <w:rsid w:val="006773B0"/>
    <w:rsid w:val="006779B9"/>
    <w:rsid w:val="00680803"/>
    <w:rsid w:val="00680DC9"/>
    <w:rsid w:val="0068165C"/>
    <w:rsid w:val="00682C4D"/>
    <w:rsid w:val="0068301E"/>
    <w:rsid w:val="00683BA7"/>
    <w:rsid w:val="00685A5B"/>
    <w:rsid w:val="0068606B"/>
    <w:rsid w:val="0068790E"/>
    <w:rsid w:val="006905D2"/>
    <w:rsid w:val="006905D7"/>
    <w:rsid w:val="00690C5E"/>
    <w:rsid w:val="00690D1B"/>
    <w:rsid w:val="00693771"/>
    <w:rsid w:val="006943B4"/>
    <w:rsid w:val="0069634F"/>
    <w:rsid w:val="00697350"/>
    <w:rsid w:val="006A184B"/>
    <w:rsid w:val="006A18BC"/>
    <w:rsid w:val="006B2E66"/>
    <w:rsid w:val="006B3350"/>
    <w:rsid w:val="006B39FB"/>
    <w:rsid w:val="006B4E16"/>
    <w:rsid w:val="006B4FE1"/>
    <w:rsid w:val="006B52FC"/>
    <w:rsid w:val="006B5AB4"/>
    <w:rsid w:val="006B6235"/>
    <w:rsid w:val="006B6267"/>
    <w:rsid w:val="006B626D"/>
    <w:rsid w:val="006B6517"/>
    <w:rsid w:val="006B7CE7"/>
    <w:rsid w:val="006C0EE0"/>
    <w:rsid w:val="006C1819"/>
    <w:rsid w:val="006C5CC5"/>
    <w:rsid w:val="006C6312"/>
    <w:rsid w:val="006C7000"/>
    <w:rsid w:val="006C7054"/>
    <w:rsid w:val="006D42C7"/>
    <w:rsid w:val="006D4A34"/>
    <w:rsid w:val="006D6D7B"/>
    <w:rsid w:val="006E0F01"/>
    <w:rsid w:val="006E144B"/>
    <w:rsid w:val="006E24F4"/>
    <w:rsid w:val="006E27E1"/>
    <w:rsid w:val="006E569A"/>
    <w:rsid w:val="006E618D"/>
    <w:rsid w:val="006E6CC2"/>
    <w:rsid w:val="006F2067"/>
    <w:rsid w:val="006F3EE9"/>
    <w:rsid w:val="006F4FE6"/>
    <w:rsid w:val="006F511C"/>
    <w:rsid w:val="006F53AA"/>
    <w:rsid w:val="006F5512"/>
    <w:rsid w:val="006F5F6F"/>
    <w:rsid w:val="006F6469"/>
    <w:rsid w:val="006F727F"/>
    <w:rsid w:val="006F72A0"/>
    <w:rsid w:val="006F76E4"/>
    <w:rsid w:val="00702512"/>
    <w:rsid w:val="0070354B"/>
    <w:rsid w:val="00706A92"/>
    <w:rsid w:val="00707DAB"/>
    <w:rsid w:val="00707F1D"/>
    <w:rsid w:val="007110DD"/>
    <w:rsid w:val="0071113A"/>
    <w:rsid w:val="00715CD0"/>
    <w:rsid w:val="0071733B"/>
    <w:rsid w:val="007203A0"/>
    <w:rsid w:val="00723DC7"/>
    <w:rsid w:val="007254EE"/>
    <w:rsid w:val="00725A2D"/>
    <w:rsid w:val="00727942"/>
    <w:rsid w:val="00730A36"/>
    <w:rsid w:val="007319E3"/>
    <w:rsid w:val="00732DC3"/>
    <w:rsid w:val="00734EF8"/>
    <w:rsid w:val="00735ADB"/>
    <w:rsid w:val="007362D3"/>
    <w:rsid w:val="0074087F"/>
    <w:rsid w:val="007413C8"/>
    <w:rsid w:val="0074492D"/>
    <w:rsid w:val="007461DE"/>
    <w:rsid w:val="007503FC"/>
    <w:rsid w:val="00751E6D"/>
    <w:rsid w:val="00752792"/>
    <w:rsid w:val="00754F5D"/>
    <w:rsid w:val="007556B5"/>
    <w:rsid w:val="007569EE"/>
    <w:rsid w:val="0076104C"/>
    <w:rsid w:val="00761D5B"/>
    <w:rsid w:val="00762EF0"/>
    <w:rsid w:val="00763357"/>
    <w:rsid w:val="007634C0"/>
    <w:rsid w:val="007645AD"/>
    <w:rsid w:val="00764FB5"/>
    <w:rsid w:val="007662AF"/>
    <w:rsid w:val="00770C99"/>
    <w:rsid w:val="00771561"/>
    <w:rsid w:val="007723F5"/>
    <w:rsid w:val="00772E2A"/>
    <w:rsid w:val="00774D2C"/>
    <w:rsid w:val="00775304"/>
    <w:rsid w:val="00776FF1"/>
    <w:rsid w:val="00777EDF"/>
    <w:rsid w:val="0078076B"/>
    <w:rsid w:val="0078177A"/>
    <w:rsid w:val="007832BF"/>
    <w:rsid w:val="00787B16"/>
    <w:rsid w:val="0079017D"/>
    <w:rsid w:val="00790F3E"/>
    <w:rsid w:val="0079162D"/>
    <w:rsid w:val="0079389E"/>
    <w:rsid w:val="00795C01"/>
    <w:rsid w:val="00796D3E"/>
    <w:rsid w:val="007A19F4"/>
    <w:rsid w:val="007A1F59"/>
    <w:rsid w:val="007A29CA"/>
    <w:rsid w:val="007A45DE"/>
    <w:rsid w:val="007A61F8"/>
    <w:rsid w:val="007A67E0"/>
    <w:rsid w:val="007A695D"/>
    <w:rsid w:val="007A6977"/>
    <w:rsid w:val="007A7289"/>
    <w:rsid w:val="007B2DC3"/>
    <w:rsid w:val="007B3148"/>
    <w:rsid w:val="007B34FA"/>
    <w:rsid w:val="007B44EB"/>
    <w:rsid w:val="007B5F9C"/>
    <w:rsid w:val="007B5FDE"/>
    <w:rsid w:val="007B703A"/>
    <w:rsid w:val="007B7697"/>
    <w:rsid w:val="007B790F"/>
    <w:rsid w:val="007C006B"/>
    <w:rsid w:val="007C0505"/>
    <w:rsid w:val="007C05A5"/>
    <w:rsid w:val="007C0973"/>
    <w:rsid w:val="007C25CE"/>
    <w:rsid w:val="007C4051"/>
    <w:rsid w:val="007C4AD6"/>
    <w:rsid w:val="007C6158"/>
    <w:rsid w:val="007C63B4"/>
    <w:rsid w:val="007C7B1C"/>
    <w:rsid w:val="007D1263"/>
    <w:rsid w:val="007D4281"/>
    <w:rsid w:val="007D56F8"/>
    <w:rsid w:val="007D6208"/>
    <w:rsid w:val="007D7B41"/>
    <w:rsid w:val="007E259A"/>
    <w:rsid w:val="007E25F6"/>
    <w:rsid w:val="007E30DC"/>
    <w:rsid w:val="007E3B7E"/>
    <w:rsid w:val="007E47AF"/>
    <w:rsid w:val="007E4C65"/>
    <w:rsid w:val="007E50F7"/>
    <w:rsid w:val="007E6A1A"/>
    <w:rsid w:val="007F0625"/>
    <w:rsid w:val="007F2986"/>
    <w:rsid w:val="007F36EB"/>
    <w:rsid w:val="007F38AE"/>
    <w:rsid w:val="007F3900"/>
    <w:rsid w:val="007F5B82"/>
    <w:rsid w:val="007F6D09"/>
    <w:rsid w:val="007F704E"/>
    <w:rsid w:val="00800684"/>
    <w:rsid w:val="00800A09"/>
    <w:rsid w:val="008016D7"/>
    <w:rsid w:val="0080257A"/>
    <w:rsid w:val="00806308"/>
    <w:rsid w:val="00807FB4"/>
    <w:rsid w:val="008110E0"/>
    <w:rsid w:val="00811EDF"/>
    <w:rsid w:val="00812C71"/>
    <w:rsid w:val="00812E22"/>
    <w:rsid w:val="00813101"/>
    <w:rsid w:val="00814574"/>
    <w:rsid w:val="00815E90"/>
    <w:rsid w:val="00817555"/>
    <w:rsid w:val="0082025F"/>
    <w:rsid w:val="008214F6"/>
    <w:rsid w:val="0082196B"/>
    <w:rsid w:val="00825432"/>
    <w:rsid w:val="008256B4"/>
    <w:rsid w:val="00825C83"/>
    <w:rsid w:val="00830103"/>
    <w:rsid w:val="00830F61"/>
    <w:rsid w:val="00832226"/>
    <w:rsid w:val="008334D8"/>
    <w:rsid w:val="008335F2"/>
    <w:rsid w:val="008353A2"/>
    <w:rsid w:val="00837CF7"/>
    <w:rsid w:val="00837D08"/>
    <w:rsid w:val="00840D11"/>
    <w:rsid w:val="00840E71"/>
    <w:rsid w:val="0084342B"/>
    <w:rsid w:val="0084358F"/>
    <w:rsid w:val="00843B2F"/>
    <w:rsid w:val="00844385"/>
    <w:rsid w:val="00844CDE"/>
    <w:rsid w:val="00844FDA"/>
    <w:rsid w:val="00845E79"/>
    <w:rsid w:val="0084641A"/>
    <w:rsid w:val="008467CC"/>
    <w:rsid w:val="008469E3"/>
    <w:rsid w:val="00847FE0"/>
    <w:rsid w:val="0085201A"/>
    <w:rsid w:val="008523F6"/>
    <w:rsid w:val="00852C0A"/>
    <w:rsid w:val="008542CA"/>
    <w:rsid w:val="008551A9"/>
    <w:rsid w:val="008557ED"/>
    <w:rsid w:val="00855DF0"/>
    <w:rsid w:val="008600AB"/>
    <w:rsid w:val="00860933"/>
    <w:rsid w:val="00862EEF"/>
    <w:rsid w:val="008640A0"/>
    <w:rsid w:val="0086703C"/>
    <w:rsid w:val="0087011F"/>
    <w:rsid w:val="0087029E"/>
    <w:rsid w:val="00872007"/>
    <w:rsid w:val="00872315"/>
    <w:rsid w:val="0087243C"/>
    <w:rsid w:val="00872E1A"/>
    <w:rsid w:val="00876C39"/>
    <w:rsid w:val="008779DE"/>
    <w:rsid w:val="00880A33"/>
    <w:rsid w:val="00880D23"/>
    <w:rsid w:val="00882720"/>
    <w:rsid w:val="00885651"/>
    <w:rsid w:val="00892862"/>
    <w:rsid w:val="00893D3C"/>
    <w:rsid w:val="00895114"/>
    <w:rsid w:val="008954B6"/>
    <w:rsid w:val="00895A04"/>
    <w:rsid w:val="008A167A"/>
    <w:rsid w:val="008A1C59"/>
    <w:rsid w:val="008A2B0A"/>
    <w:rsid w:val="008A366F"/>
    <w:rsid w:val="008B06E9"/>
    <w:rsid w:val="008B0CF1"/>
    <w:rsid w:val="008B124B"/>
    <w:rsid w:val="008B17F2"/>
    <w:rsid w:val="008B211E"/>
    <w:rsid w:val="008B28CE"/>
    <w:rsid w:val="008B2D4C"/>
    <w:rsid w:val="008B4706"/>
    <w:rsid w:val="008B476B"/>
    <w:rsid w:val="008B5C4C"/>
    <w:rsid w:val="008B62E7"/>
    <w:rsid w:val="008B7DEA"/>
    <w:rsid w:val="008C0461"/>
    <w:rsid w:val="008C165A"/>
    <w:rsid w:val="008C2326"/>
    <w:rsid w:val="008C295A"/>
    <w:rsid w:val="008C3306"/>
    <w:rsid w:val="008C38BB"/>
    <w:rsid w:val="008C487F"/>
    <w:rsid w:val="008C712B"/>
    <w:rsid w:val="008D08BC"/>
    <w:rsid w:val="008D3624"/>
    <w:rsid w:val="008D3C06"/>
    <w:rsid w:val="008D51E6"/>
    <w:rsid w:val="008D5BCF"/>
    <w:rsid w:val="008D65A7"/>
    <w:rsid w:val="008D7895"/>
    <w:rsid w:val="008E04F9"/>
    <w:rsid w:val="008E1405"/>
    <w:rsid w:val="008E21C7"/>
    <w:rsid w:val="008E2881"/>
    <w:rsid w:val="008E3A5F"/>
    <w:rsid w:val="008E4430"/>
    <w:rsid w:val="008E4A9D"/>
    <w:rsid w:val="008E639A"/>
    <w:rsid w:val="008E6627"/>
    <w:rsid w:val="008F0FD9"/>
    <w:rsid w:val="008F25E5"/>
    <w:rsid w:val="008F2E49"/>
    <w:rsid w:val="008F5F4F"/>
    <w:rsid w:val="008F602E"/>
    <w:rsid w:val="008F72BC"/>
    <w:rsid w:val="0090023B"/>
    <w:rsid w:val="0090356B"/>
    <w:rsid w:val="00904A52"/>
    <w:rsid w:val="00905966"/>
    <w:rsid w:val="00905BDE"/>
    <w:rsid w:val="00910413"/>
    <w:rsid w:val="0091306A"/>
    <w:rsid w:val="00914BDB"/>
    <w:rsid w:val="00921AC2"/>
    <w:rsid w:val="00925D19"/>
    <w:rsid w:val="00927D55"/>
    <w:rsid w:val="009302E4"/>
    <w:rsid w:val="00930A1A"/>
    <w:rsid w:val="00931064"/>
    <w:rsid w:val="0093355B"/>
    <w:rsid w:val="00933619"/>
    <w:rsid w:val="0093374A"/>
    <w:rsid w:val="009347E3"/>
    <w:rsid w:val="009409E5"/>
    <w:rsid w:val="0094346C"/>
    <w:rsid w:val="00943DCB"/>
    <w:rsid w:val="00943F57"/>
    <w:rsid w:val="00945209"/>
    <w:rsid w:val="00945745"/>
    <w:rsid w:val="00945CA3"/>
    <w:rsid w:val="0094698A"/>
    <w:rsid w:val="00950763"/>
    <w:rsid w:val="00951FF4"/>
    <w:rsid w:val="009527BF"/>
    <w:rsid w:val="00953E76"/>
    <w:rsid w:val="0095459F"/>
    <w:rsid w:val="0095512B"/>
    <w:rsid w:val="00955864"/>
    <w:rsid w:val="00955DB5"/>
    <w:rsid w:val="00956390"/>
    <w:rsid w:val="00956EBF"/>
    <w:rsid w:val="0095768C"/>
    <w:rsid w:val="00957A8B"/>
    <w:rsid w:val="00961E2D"/>
    <w:rsid w:val="00964EFB"/>
    <w:rsid w:val="00965390"/>
    <w:rsid w:val="009656EC"/>
    <w:rsid w:val="00966AB8"/>
    <w:rsid w:val="009719BA"/>
    <w:rsid w:val="00971AC6"/>
    <w:rsid w:val="009754D9"/>
    <w:rsid w:val="00976C18"/>
    <w:rsid w:val="009777BE"/>
    <w:rsid w:val="0098067C"/>
    <w:rsid w:val="00980D04"/>
    <w:rsid w:val="00983A7F"/>
    <w:rsid w:val="009874D0"/>
    <w:rsid w:val="0099012A"/>
    <w:rsid w:val="0099121D"/>
    <w:rsid w:val="00991D4A"/>
    <w:rsid w:val="00993701"/>
    <w:rsid w:val="00994927"/>
    <w:rsid w:val="0099695F"/>
    <w:rsid w:val="00997D5D"/>
    <w:rsid w:val="009A2331"/>
    <w:rsid w:val="009A2822"/>
    <w:rsid w:val="009A2C1D"/>
    <w:rsid w:val="009A4624"/>
    <w:rsid w:val="009A53C5"/>
    <w:rsid w:val="009A554F"/>
    <w:rsid w:val="009A66D5"/>
    <w:rsid w:val="009A734C"/>
    <w:rsid w:val="009B1B67"/>
    <w:rsid w:val="009B36E4"/>
    <w:rsid w:val="009B5CFF"/>
    <w:rsid w:val="009C0154"/>
    <w:rsid w:val="009C0E36"/>
    <w:rsid w:val="009C1863"/>
    <w:rsid w:val="009C3A25"/>
    <w:rsid w:val="009C490F"/>
    <w:rsid w:val="009D34D4"/>
    <w:rsid w:val="009D3589"/>
    <w:rsid w:val="009D714D"/>
    <w:rsid w:val="009D7448"/>
    <w:rsid w:val="009D76B4"/>
    <w:rsid w:val="009D78EF"/>
    <w:rsid w:val="009E4B90"/>
    <w:rsid w:val="009E592D"/>
    <w:rsid w:val="009F1AAB"/>
    <w:rsid w:val="009F28A0"/>
    <w:rsid w:val="009F2D7C"/>
    <w:rsid w:val="009F459B"/>
    <w:rsid w:val="009F4AA7"/>
    <w:rsid w:val="009F50E9"/>
    <w:rsid w:val="009F5317"/>
    <w:rsid w:val="009F62D8"/>
    <w:rsid w:val="009F6591"/>
    <w:rsid w:val="009F661B"/>
    <w:rsid w:val="009F667B"/>
    <w:rsid w:val="009F6B34"/>
    <w:rsid w:val="009F7DFB"/>
    <w:rsid w:val="009F7FDA"/>
    <w:rsid w:val="00A001CD"/>
    <w:rsid w:val="00A00659"/>
    <w:rsid w:val="00A0273A"/>
    <w:rsid w:val="00A04134"/>
    <w:rsid w:val="00A04985"/>
    <w:rsid w:val="00A0717B"/>
    <w:rsid w:val="00A10E86"/>
    <w:rsid w:val="00A1313A"/>
    <w:rsid w:val="00A13FB7"/>
    <w:rsid w:val="00A14349"/>
    <w:rsid w:val="00A17267"/>
    <w:rsid w:val="00A17517"/>
    <w:rsid w:val="00A17C1B"/>
    <w:rsid w:val="00A20DB9"/>
    <w:rsid w:val="00A20E5F"/>
    <w:rsid w:val="00A2132E"/>
    <w:rsid w:val="00A23C1F"/>
    <w:rsid w:val="00A27C5A"/>
    <w:rsid w:val="00A32ECB"/>
    <w:rsid w:val="00A33078"/>
    <w:rsid w:val="00A34A76"/>
    <w:rsid w:val="00A356F2"/>
    <w:rsid w:val="00A36313"/>
    <w:rsid w:val="00A36778"/>
    <w:rsid w:val="00A406DA"/>
    <w:rsid w:val="00A40CAF"/>
    <w:rsid w:val="00A42043"/>
    <w:rsid w:val="00A42D12"/>
    <w:rsid w:val="00A44050"/>
    <w:rsid w:val="00A441F2"/>
    <w:rsid w:val="00A4458F"/>
    <w:rsid w:val="00A44E39"/>
    <w:rsid w:val="00A45C3E"/>
    <w:rsid w:val="00A4713E"/>
    <w:rsid w:val="00A51064"/>
    <w:rsid w:val="00A51E2D"/>
    <w:rsid w:val="00A52C74"/>
    <w:rsid w:val="00A52F19"/>
    <w:rsid w:val="00A52FA4"/>
    <w:rsid w:val="00A5396A"/>
    <w:rsid w:val="00A548BD"/>
    <w:rsid w:val="00A54E97"/>
    <w:rsid w:val="00A54F9C"/>
    <w:rsid w:val="00A5616E"/>
    <w:rsid w:val="00A56E19"/>
    <w:rsid w:val="00A57E20"/>
    <w:rsid w:val="00A60DEC"/>
    <w:rsid w:val="00A65296"/>
    <w:rsid w:val="00A655BF"/>
    <w:rsid w:val="00A666DE"/>
    <w:rsid w:val="00A70040"/>
    <w:rsid w:val="00A7186E"/>
    <w:rsid w:val="00A72469"/>
    <w:rsid w:val="00A76380"/>
    <w:rsid w:val="00A769E3"/>
    <w:rsid w:val="00A77A67"/>
    <w:rsid w:val="00A82234"/>
    <w:rsid w:val="00A838E7"/>
    <w:rsid w:val="00A84772"/>
    <w:rsid w:val="00A848BF"/>
    <w:rsid w:val="00A84AD9"/>
    <w:rsid w:val="00A85AA9"/>
    <w:rsid w:val="00A872AB"/>
    <w:rsid w:val="00A874B5"/>
    <w:rsid w:val="00A90097"/>
    <w:rsid w:val="00A93C4A"/>
    <w:rsid w:val="00A94119"/>
    <w:rsid w:val="00A95A72"/>
    <w:rsid w:val="00AA1573"/>
    <w:rsid w:val="00AA2B1D"/>
    <w:rsid w:val="00AA4E53"/>
    <w:rsid w:val="00AA66BF"/>
    <w:rsid w:val="00AB01D0"/>
    <w:rsid w:val="00AB1178"/>
    <w:rsid w:val="00AB1283"/>
    <w:rsid w:val="00AB260D"/>
    <w:rsid w:val="00AB32F9"/>
    <w:rsid w:val="00AB3CE3"/>
    <w:rsid w:val="00AB3DCA"/>
    <w:rsid w:val="00AB3F7D"/>
    <w:rsid w:val="00AB5852"/>
    <w:rsid w:val="00AB5C14"/>
    <w:rsid w:val="00AB68F0"/>
    <w:rsid w:val="00AB6E50"/>
    <w:rsid w:val="00AB78C5"/>
    <w:rsid w:val="00AC00AC"/>
    <w:rsid w:val="00AC5002"/>
    <w:rsid w:val="00AC525C"/>
    <w:rsid w:val="00AC58BA"/>
    <w:rsid w:val="00AD000B"/>
    <w:rsid w:val="00AD1BB7"/>
    <w:rsid w:val="00AD2A11"/>
    <w:rsid w:val="00AD62B2"/>
    <w:rsid w:val="00AD7EA2"/>
    <w:rsid w:val="00AE0134"/>
    <w:rsid w:val="00AE251F"/>
    <w:rsid w:val="00AE2B01"/>
    <w:rsid w:val="00AE5474"/>
    <w:rsid w:val="00AE67F5"/>
    <w:rsid w:val="00AE6C11"/>
    <w:rsid w:val="00AE6C3E"/>
    <w:rsid w:val="00AE71D0"/>
    <w:rsid w:val="00AE783D"/>
    <w:rsid w:val="00AE79FE"/>
    <w:rsid w:val="00AF2F49"/>
    <w:rsid w:val="00AF398D"/>
    <w:rsid w:val="00AF5BFB"/>
    <w:rsid w:val="00AF666B"/>
    <w:rsid w:val="00AF7C8E"/>
    <w:rsid w:val="00AF7E06"/>
    <w:rsid w:val="00B001F6"/>
    <w:rsid w:val="00B0166B"/>
    <w:rsid w:val="00B0187F"/>
    <w:rsid w:val="00B01DBB"/>
    <w:rsid w:val="00B02B4C"/>
    <w:rsid w:val="00B037EA"/>
    <w:rsid w:val="00B03C7A"/>
    <w:rsid w:val="00B04A11"/>
    <w:rsid w:val="00B063B8"/>
    <w:rsid w:val="00B07104"/>
    <w:rsid w:val="00B07415"/>
    <w:rsid w:val="00B1120E"/>
    <w:rsid w:val="00B1323D"/>
    <w:rsid w:val="00B14888"/>
    <w:rsid w:val="00B164AB"/>
    <w:rsid w:val="00B1769D"/>
    <w:rsid w:val="00B177D9"/>
    <w:rsid w:val="00B208A7"/>
    <w:rsid w:val="00B25CA8"/>
    <w:rsid w:val="00B264A0"/>
    <w:rsid w:val="00B264F6"/>
    <w:rsid w:val="00B31A50"/>
    <w:rsid w:val="00B34570"/>
    <w:rsid w:val="00B34E1C"/>
    <w:rsid w:val="00B40FB1"/>
    <w:rsid w:val="00B4180C"/>
    <w:rsid w:val="00B4212F"/>
    <w:rsid w:val="00B422EC"/>
    <w:rsid w:val="00B43149"/>
    <w:rsid w:val="00B431AA"/>
    <w:rsid w:val="00B43D6A"/>
    <w:rsid w:val="00B44010"/>
    <w:rsid w:val="00B44099"/>
    <w:rsid w:val="00B44B5D"/>
    <w:rsid w:val="00B4550F"/>
    <w:rsid w:val="00B45B47"/>
    <w:rsid w:val="00B46401"/>
    <w:rsid w:val="00B46867"/>
    <w:rsid w:val="00B50CA8"/>
    <w:rsid w:val="00B51BBB"/>
    <w:rsid w:val="00B52F10"/>
    <w:rsid w:val="00B53172"/>
    <w:rsid w:val="00B5465F"/>
    <w:rsid w:val="00B60744"/>
    <w:rsid w:val="00B60CCC"/>
    <w:rsid w:val="00B67237"/>
    <w:rsid w:val="00B6797B"/>
    <w:rsid w:val="00B67BA5"/>
    <w:rsid w:val="00B701CF"/>
    <w:rsid w:val="00B70215"/>
    <w:rsid w:val="00B7309E"/>
    <w:rsid w:val="00B74CDD"/>
    <w:rsid w:val="00B755F6"/>
    <w:rsid w:val="00B75AD1"/>
    <w:rsid w:val="00B75ECE"/>
    <w:rsid w:val="00B80C0A"/>
    <w:rsid w:val="00B8199C"/>
    <w:rsid w:val="00B81E5B"/>
    <w:rsid w:val="00B81F76"/>
    <w:rsid w:val="00B826B6"/>
    <w:rsid w:val="00B84808"/>
    <w:rsid w:val="00B84BAD"/>
    <w:rsid w:val="00B91816"/>
    <w:rsid w:val="00B92320"/>
    <w:rsid w:val="00B92748"/>
    <w:rsid w:val="00B9451C"/>
    <w:rsid w:val="00B96161"/>
    <w:rsid w:val="00B961DC"/>
    <w:rsid w:val="00B967CC"/>
    <w:rsid w:val="00B9688E"/>
    <w:rsid w:val="00B9763A"/>
    <w:rsid w:val="00B97B28"/>
    <w:rsid w:val="00BA2AE6"/>
    <w:rsid w:val="00BA2D84"/>
    <w:rsid w:val="00BA4475"/>
    <w:rsid w:val="00BA55FC"/>
    <w:rsid w:val="00BB081B"/>
    <w:rsid w:val="00BB12DC"/>
    <w:rsid w:val="00BB15BB"/>
    <w:rsid w:val="00BB2DDF"/>
    <w:rsid w:val="00BB4152"/>
    <w:rsid w:val="00BB54A0"/>
    <w:rsid w:val="00BB5A07"/>
    <w:rsid w:val="00BB7663"/>
    <w:rsid w:val="00BC15B5"/>
    <w:rsid w:val="00BC5435"/>
    <w:rsid w:val="00BC7824"/>
    <w:rsid w:val="00BC7E43"/>
    <w:rsid w:val="00BD312B"/>
    <w:rsid w:val="00BD3AA8"/>
    <w:rsid w:val="00BD4585"/>
    <w:rsid w:val="00BD57E4"/>
    <w:rsid w:val="00BD7464"/>
    <w:rsid w:val="00BE0E90"/>
    <w:rsid w:val="00BE1449"/>
    <w:rsid w:val="00BE2F72"/>
    <w:rsid w:val="00BE3DA5"/>
    <w:rsid w:val="00BE46AA"/>
    <w:rsid w:val="00BE4CCA"/>
    <w:rsid w:val="00BE51E8"/>
    <w:rsid w:val="00BE5E84"/>
    <w:rsid w:val="00BE6C86"/>
    <w:rsid w:val="00BF06FC"/>
    <w:rsid w:val="00BF0948"/>
    <w:rsid w:val="00BF2FCB"/>
    <w:rsid w:val="00BF3EB6"/>
    <w:rsid w:val="00BF4103"/>
    <w:rsid w:val="00BF5614"/>
    <w:rsid w:val="00BF5D34"/>
    <w:rsid w:val="00BF6C55"/>
    <w:rsid w:val="00C01D5F"/>
    <w:rsid w:val="00C03ABE"/>
    <w:rsid w:val="00C047A0"/>
    <w:rsid w:val="00C04CE0"/>
    <w:rsid w:val="00C076B4"/>
    <w:rsid w:val="00C10C9D"/>
    <w:rsid w:val="00C11231"/>
    <w:rsid w:val="00C1207D"/>
    <w:rsid w:val="00C1721D"/>
    <w:rsid w:val="00C2015C"/>
    <w:rsid w:val="00C22C05"/>
    <w:rsid w:val="00C22FF0"/>
    <w:rsid w:val="00C2498E"/>
    <w:rsid w:val="00C24A8B"/>
    <w:rsid w:val="00C24AFA"/>
    <w:rsid w:val="00C24B8B"/>
    <w:rsid w:val="00C26886"/>
    <w:rsid w:val="00C269C4"/>
    <w:rsid w:val="00C32345"/>
    <w:rsid w:val="00C332EE"/>
    <w:rsid w:val="00C3394A"/>
    <w:rsid w:val="00C3425D"/>
    <w:rsid w:val="00C36742"/>
    <w:rsid w:val="00C36FAE"/>
    <w:rsid w:val="00C37635"/>
    <w:rsid w:val="00C3774A"/>
    <w:rsid w:val="00C4292B"/>
    <w:rsid w:val="00C429BB"/>
    <w:rsid w:val="00C42B6E"/>
    <w:rsid w:val="00C4523A"/>
    <w:rsid w:val="00C47266"/>
    <w:rsid w:val="00C4736C"/>
    <w:rsid w:val="00C53D45"/>
    <w:rsid w:val="00C56548"/>
    <w:rsid w:val="00C57497"/>
    <w:rsid w:val="00C6045A"/>
    <w:rsid w:val="00C60A01"/>
    <w:rsid w:val="00C61304"/>
    <w:rsid w:val="00C64A27"/>
    <w:rsid w:val="00C65EFF"/>
    <w:rsid w:val="00C66C14"/>
    <w:rsid w:val="00C66FB8"/>
    <w:rsid w:val="00C670BD"/>
    <w:rsid w:val="00C71550"/>
    <w:rsid w:val="00C755E4"/>
    <w:rsid w:val="00C75E57"/>
    <w:rsid w:val="00C77555"/>
    <w:rsid w:val="00C8279F"/>
    <w:rsid w:val="00C82982"/>
    <w:rsid w:val="00C84F7C"/>
    <w:rsid w:val="00C87A55"/>
    <w:rsid w:val="00C904F2"/>
    <w:rsid w:val="00C908E2"/>
    <w:rsid w:val="00C914B4"/>
    <w:rsid w:val="00C9274A"/>
    <w:rsid w:val="00C93657"/>
    <w:rsid w:val="00C9399E"/>
    <w:rsid w:val="00C946E7"/>
    <w:rsid w:val="00C94BC7"/>
    <w:rsid w:val="00C9572A"/>
    <w:rsid w:val="00C95EF9"/>
    <w:rsid w:val="00C96787"/>
    <w:rsid w:val="00C96926"/>
    <w:rsid w:val="00C97BAB"/>
    <w:rsid w:val="00CA1F82"/>
    <w:rsid w:val="00CA2A78"/>
    <w:rsid w:val="00CA3598"/>
    <w:rsid w:val="00CA4F51"/>
    <w:rsid w:val="00CA5CAA"/>
    <w:rsid w:val="00CA62EF"/>
    <w:rsid w:val="00CA68C9"/>
    <w:rsid w:val="00CB0C5F"/>
    <w:rsid w:val="00CB14A8"/>
    <w:rsid w:val="00CB37F3"/>
    <w:rsid w:val="00CB432B"/>
    <w:rsid w:val="00CB5840"/>
    <w:rsid w:val="00CB5EE5"/>
    <w:rsid w:val="00CB6394"/>
    <w:rsid w:val="00CB68FD"/>
    <w:rsid w:val="00CB78E8"/>
    <w:rsid w:val="00CB7F8B"/>
    <w:rsid w:val="00CC017B"/>
    <w:rsid w:val="00CC0C14"/>
    <w:rsid w:val="00CC10C2"/>
    <w:rsid w:val="00CC3D7D"/>
    <w:rsid w:val="00CC497E"/>
    <w:rsid w:val="00CC4F60"/>
    <w:rsid w:val="00CC5078"/>
    <w:rsid w:val="00CC723B"/>
    <w:rsid w:val="00CD13CF"/>
    <w:rsid w:val="00CD2280"/>
    <w:rsid w:val="00CD2755"/>
    <w:rsid w:val="00CD2F5D"/>
    <w:rsid w:val="00CD5137"/>
    <w:rsid w:val="00CD6E17"/>
    <w:rsid w:val="00CD7706"/>
    <w:rsid w:val="00CE296E"/>
    <w:rsid w:val="00CE40C5"/>
    <w:rsid w:val="00CE58A4"/>
    <w:rsid w:val="00CF14DA"/>
    <w:rsid w:val="00CF399E"/>
    <w:rsid w:val="00CF51EE"/>
    <w:rsid w:val="00CF7258"/>
    <w:rsid w:val="00CF76CD"/>
    <w:rsid w:val="00D00AC6"/>
    <w:rsid w:val="00D02444"/>
    <w:rsid w:val="00D0284F"/>
    <w:rsid w:val="00D03699"/>
    <w:rsid w:val="00D041A9"/>
    <w:rsid w:val="00D05539"/>
    <w:rsid w:val="00D07010"/>
    <w:rsid w:val="00D10CA9"/>
    <w:rsid w:val="00D11899"/>
    <w:rsid w:val="00D11D2D"/>
    <w:rsid w:val="00D12EA3"/>
    <w:rsid w:val="00D14139"/>
    <w:rsid w:val="00D14DB4"/>
    <w:rsid w:val="00D1517D"/>
    <w:rsid w:val="00D15B31"/>
    <w:rsid w:val="00D16057"/>
    <w:rsid w:val="00D163C3"/>
    <w:rsid w:val="00D1664D"/>
    <w:rsid w:val="00D17170"/>
    <w:rsid w:val="00D173E4"/>
    <w:rsid w:val="00D20D5A"/>
    <w:rsid w:val="00D24013"/>
    <w:rsid w:val="00D25D54"/>
    <w:rsid w:val="00D27096"/>
    <w:rsid w:val="00D27998"/>
    <w:rsid w:val="00D27DFC"/>
    <w:rsid w:val="00D318E3"/>
    <w:rsid w:val="00D324F0"/>
    <w:rsid w:val="00D32765"/>
    <w:rsid w:val="00D3363D"/>
    <w:rsid w:val="00D33BD0"/>
    <w:rsid w:val="00D341C2"/>
    <w:rsid w:val="00D35535"/>
    <w:rsid w:val="00D35663"/>
    <w:rsid w:val="00D35C2E"/>
    <w:rsid w:val="00D36301"/>
    <w:rsid w:val="00D366B2"/>
    <w:rsid w:val="00D36781"/>
    <w:rsid w:val="00D37B46"/>
    <w:rsid w:val="00D37D9F"/>
    <w:rsid w:val="00D40B12"/>
    <w:rsid w:val="00D42E4E"/>
    <w:rsid w:val="00D44FA9"/>
    <w:rsid w:val="00D460D8"/>
    <w:rsid w:val="00D46799"/>
    <w:rsid w:val="00D51B9C"/>
    <w:rsid w:val="00D52F02"/>
    <w:rsid w:val="00D54343"/>
    <w:rsid w:val="00D5640B"/>
    <w:rsid w:val="00D56E74"/>
    <w:rsid w:val="00D57F9F"/>
    <w:rsid w:val="00D605C5"/>
    <w:rsid w:val="00D6096C"/>
    <w:rsid w:val="00D620E5"/>
    <w:rsid w:val="00D623BD"/>
    <w:rsid w:val="00D6241C"/>
    <w:rsid w:val="00D659CA"/>
    <w:rsid w:val="00D667EE"/>
    <w:rsid w:val="00D6789C"/>
    <w:rsid w:val="00D70B03"/>
    <w:rsid w:val="00D73DD2"/>
    <w:rsid w:val="00D76D28"/>
    <w:rsid w:val="00D80240"/>
    <w:rsid w:val="00D813E9"/>
    <w:rsid w:val="00D828BE"/>
    <w:rsid w:val="00D8489C"/>
    <w:rsid w:val="00D85D45"/>
    <w:rsid w:val="00D86712"/>
    <w:rsid w:val="00D86DA4"/>
    <w:rsid w:val="00D96282"/>
    <w:rsid w:val="00D97257"/>
    <w:rsid w:val="00D97974"/>
    <w:rsid w:val="00DA1294"/>
    <w:rsid w:val="00DA2EF3"/>
    <w:rsid w:val="00DA4DDF"/>
    <w:rsid w:val="00DA61F7"/>
    <w:rsid w:val="00DB0DB7"/>
    <w:rsid w:val="00DB126F"/>
    <w:rsid w:val="00DB19E4"/>
    <w:rsid w:val="00DB2B76"/>
    <w:rsid w:val="00DB2E6A"/>
    <w:rsid w:val="00DB5A33"/>
    <w:rsid w:val="00DC02A6"/>
    <w:rsid w:val="00DC052D"/>
    <w:rsid w:val="00DC186D"/>
    <w:rsid w:val="00DC223D"/>
    <w:rsid w:val="00DC324E"/>
    <w:rsid w:val="00DC734E"/>
    <w:rsid w:val="00DC75B4"/>
    <w:rsid w:val="00DC7951"/>
    <w:rsid w:val="00DD01E7"/>
    <w:rsid w:val="00DD03CB"/>
    <w:rsid w:val="00DD6907"/>
    <w:rsid w:val="00DE0200"/>
    <w:rsid w:val="00DE0A47"/>
    <w:rsid w:val="00DE1593"/>
    <w:rsid w:val="00DE1F7E"/>
    <w:rsid w:val="00DE573D"/>
    <w:rsid w:val="00DE5B3F"/>
    <w:rsid w:val="00DF1651"/>
    <w:rsid w:val="00DF3B51"/>
    <w:rsid w:val="00DF3C95"/>
    <w:rsid w:val="00DF583D"/>
    <w:rsid w:val="00DF6BF0"/>
    <w:rsid w:val="00DF6E4A"/>
    <w:rsid w:val="00DF6F75"/>
    <w:rsid w:val="00DF7373"/>
    <w:rsid w:val="00DF7C22"/>
    <w:rsid w:val="00E00380"/>
    <w:rsid w:val="00E01131"/>
    <w:rsid w:val="00E01608"/>
    <w:rsid w:val="00E039AD"/>
    <w:rsid w:val="00E03C7D"/>
    <w:rsid w:val="00E03F5F"/>
    <w:rsid w:val="00E04270"/>
    <w:rsid w:val="00E043CC"/>
    <w:rsid w:val="00E050C0"/>
    <w:rsid w:val="00E05248"/>
    <w:rsid w:val="00E05B7A"/>
    <w:rsid w:val="00E06623"/>
    <w:rsid w:val="00E07918"/>
    <w:rsid w:val="00E10393"/>
    <w:rsid w:val="00E10862"/>
    <w:rsid w:val="00E1192F"/>
    <w:rsid w:val="00E13E1D"/>
    <w:rsid w:val="00E14A62"/>
    <w:rsid w:val="00E161AB"/>
    <w:rsid w:val="00E170FB"/>
    <w:rsid w:val="00E21649"/>
    <w:rsid w:val="00E22677"/>
    <w:rsid w:val="00E22A0E"/>
    <w:rsid w:val="00E235C4"/>
    <w:rsid w:val="00E24DED"/>
    <w:rsid w:val="00E25549"/>
    <w:rsid w:val="00E27196"/>
    <w:rsid w:val="00E27470"/>
    <w:rsid w:val="00E27584"/>
    <w:rsid w:val="00E3142D"/>
    <w:rsid w:val="00E315E2"/>
    <w:rsid w:val="00E31A32"/>
    <w:rsid w:val="00E31F71"/>
    <w:rsid w:val="00E323A6"/>
    <w:rsid w:val="00E34234"/>
    <w:rsid w:val="00E346A6"/>
    <w:rsid w:val="00E34762"/>
    <w:rsid w:val="00E358D4"/>
    <w:rsid w:val="00E366EA"/>
    <w:rsid w:val="00E40F6C"/>
    <w:rsid w:val="00E42792"/>
    <w:rsid w:val="00E43994"/>
    <w:rsid w:val="00E43BE9"/>
    <w:rsid w:val="00E44853"/>
    <w:rsid w:val="00E44884"/>
    <w:rsid w:val="00E45B3F"/>
    <w:rsid w:val="00E467AB"/>
    <w:rsid w:val="00E477AE"/>
    <w:rsid w:val="00E47FC2"/>
    <w:rsid w:val="00E50532"/>
    <w:rsid w:val="00E50D96"/>
    <w:rsid w:val="00E51C99"/>
    <w:rsid w:val="00E5258C"/>
    <w:rsid w:val="00E5321A"/>
    <w:rsid w:val="00E5340E"/>
    <w:rsid w:val="00E54FBD"/>
    <w:rsid w:val="00E5642B"/>
    <w:rsid w:val="00E61145"/>
    <w:rsid w:val="00E61585"/>
    <w:rsid w:val="00E648A8"/>
    <w:rsid w:val="00E65ECA"/>
    <w:rsid w:val="00E673B0"/>
    <w:rsid w:val="00E67497"/>
    <w:rsid w:val="00E674E3"/>
    <w:rsid w:val="00E70A04"/>
    <w:rsid w:val="00E70A5A"/>
    <w:rsid w:val="00E70C15"/>
    <w:rsid w:val="00E71008"/>
    <w:rsid w:val="00E7137D"/>
    <w:rsid w:val="00E722FE"/>
    <w:rsid w:val="00E72AE3"/>
    <w:rsid w:val="00E73A5C"/>
    <w:rsid w:val="00E75C28"/>
    <w:rsid w:val="00E7605B"/>
    <w:rsid w:val="00E76191"/>
    <w:rsid w:val="00E77BA9"/>
    <w:rsid w:val="00E80883"/>
    <w:rsid w:val="00E81BD0"/>
    <w:rsid w:val="00E84502"/>
    <w:rsid w:val="00E84D0A"/>
    <w:rsid w:val="00E852B1"/>
    <w:rsid w:val="00E87581"/>
    <w:rsid w:val="00E92AD5"/>
    <w:rsid w:val="00E93F06"/>
    <w:rsid w:val="00E9432C"/>
    <w:rsid w:val="00E94ADD"/>
    <w:rsid w:val="00E96E86"/>
    <w:rsid w:val="00EA0294"/>
    <w:rsid w:val="00EA09E2"/>
    <w:rsid w:val="00EA1135"/>
    <w:rsid w:val="00EA1A14"/>
    <w:rsid w:val="00EA2425"/>
    <w:rsid w:val="00EA4838"/>
    <w:rsid w:val="00EA6B2E"/>
    <w:rsid w:val="00EB0BC4"/>
    <w:rsid w:val="00EB1FFC"/>
    <w:rsid w:val="00EB2425"/>
    <w:rsid w:val="00EB2D57"/>
    <w:rsid w:val="00EB3523"/>
    <w:rsid w:val="00EB45DD"/>
    <w:rsid w:val="00EB5052"/>
    <w:rsid w:val="00EB5994"/>
    <w:rsid w:val="00EB5BA2"/>
    <w:rsid w:val="00EB6A49"/>
    <w:rsid w:val="00EC0295"/>
    <w:rsid w:val="00EC1570"/>
    <w:rsid w:val="00EC1F57"/>
    <w:rsid w:val="00EC3CF0"/>
    <w:rsid w:val="00EC63CA"/>
    <w:rsid w:val="00EC7595"/>
    <w:rsid w:val="00EC7F11"/>
    <w:rsid w:val="00ED117B"/>
    <w:rsid w:val="00ED1CAB"/>
    <w:rsid w:val="00ED35EE"/>
    <w:rsid w:val="00ED38A6"/>
    <w:rsid w:val="00ED3BFA"/>
    <w:rsid w:val="00ED40D1"/>
    <w:rsid w:val="00ED7965"/>
    <w:rsid w:val="00ED7F82"/>
    <w:rsid w:val="00EE042A"/>
    <w:rsid w:val="00EE10E3"/>
    <w:rsid w:val="00EE1AE0"/>
    <w:rsid w:val="00EE1B4F"/>
    <w:rsid w:val="00EE4A6B"/>
    <w:rsid w:val="00EE4E3F"/>
    <w:rsid w:val="00EE524D"/>
    <w:rsid w:val="00EE6020"/>
    <w:rsid w:val="00EE65EB"/>
    <w:rsid w:val="00EE72CC"/>
    <w:rsid w:val="00EE75B1"/>
    <w:rsid w:val="00EE7730"/>
    <w:rsid w:val="00EF174B"/>
    <w:rsid w:val="00EF27B9"/>
    <w:rsid w:val="00EF3411"/>
    <w:rsid w:val="00EF5883"/>
    <w:rsid w:val="00EF6D15"/>
    <w:rsid w:val="00EF7DC1"/>
    <w:rsid w:val="00F007D9"/>
    <w:rsid w:val="00F01DC1"/>
    <w:rsid w:val="00F038D7"/>
    <w:rsid w:val="00F03E81"/>
    <w:rsid w:val="00F04085"/>
    <w:rsid w:val="00F078C8"/>
    <w:rsid w:val="00F10C71"/>
    <w:rsid w:val="00F1343B"/>
    <w:rsid w:val="00F13440"/>
    <w:rsid w:val="00F1540A"/>
    <w:rsid w:val="00F16EBE"/>
    <w:rsid w:val="00F177B4"/>
    <w:rsid w:val="00F21099"/>
    <w:rsid w:val="00F22710"/>
    <w:rsid w:val="00F2318E"/>
    <w:rsid w:val="00F235E0"/>
    <w:rsid w:val="00F23E5D"/>
    <w:rsid w:val="00F27677"/>
    <w:rsid w:val="00F30736"/>
    <w:rsid w:val="00F31B5E"/>
    <w:rsid w:val="00F32234"/>
    <w:rsid w:val="00F32A64"/>
    <w:rsid w:val="00F33D50"/>
    <w:rsid w:val="00F3426D"/>
    <w:rsid w:val="00F3526E"/>
    <w:rsid w:val="00F40A88"/>
    <w:rsid w:val="00F41B9C"/>
    <w:rsid w:val="00F453CB"/>
    <w:rsid w:val="00F45E86"/>
    <w:rsid w:val="00F479B3"/>
    <w:rsid w:val="00F50246"/>
    <w:rsid w:val="00F5037E"/>
    <w:rsid w:val="00F5549E"/>
    <w:rsid w:val="00F61713"/>
    <w:rsid w:val="00F6187C"/>
    <w:rsid w:val="00F619E9"/>
    <w:rsid w:val="00F61BA0"/>
    <w:rsid w:val="00F62C67"/>
    <w:rsid w:val="00F64454"/>
    <w:rsid w:val="00F649A0"/>
    <w:rsid w:val="00F65FBA"/>
    <w:rsid w:val="00F663C1"/>
    <w:rsid w:val="00F66D6D"/>
    <w:rsid w:val="00F70D79"/>
    <w:rsid w:val="00F70E28"/>
    <w:rsid w:val="00F716C8"/>
    <w:rsid w:val="00F716EC"/>
    <w:rsid w:val="00F719F8"/>
    <w:rsid w:val="00F71D9A"/>
    <w:rsid w:val="00F723E1"/>
    <w:rsid w:val="00F728B5"/>
    <w:rsid w:val="00F73848"/>
    <w:rsid w:val="00F73913"/>
    <w:rsid w:val="00F74EA5"/>
    <w:rsid w:val="00F757C5"/>
    <w:rsid w:val="00F765B6"/>
    <w:rsid w:val="00F76E48"/>
    <w:rsid w:val="00F77429"/>
    <w:rsid w:val="00F777BE"/>
    <w:rsid w:val="00F80853"/>
    <w:rsid w:val="00F80C58"/>
    <w:rsid w:val="00F8142F"/>
    <w:rsid w:val="00F82F94"/>
    <w:rsid w:val="00F83051"/>
    <w:rsid w:val="00F836F5"/>
    <w:rsid w:val="00F83A03"/>
    <w:rsid w:val="00F850FC"/>
    <w:rsid w:val="00F855BA"/>
    <w:rsid w:val="00F85F9B"/>
    <w:rsid w:val="00F870D2"/>
    <w:rsid w:val="00F908F0"/>
    <w:rsid w:val="00F97C24"/>
    <w:rsid w:val="00FA1A04"/>
    <w:rsid w:val="00FA3512"/>
    <w:rsid w:val="00FA42D3"/>
    <w:rsid w:val="00FA491E"/>
    <w:rsid w:val="00FA49A7"/>
    <w:rsid w:val="00FA58A5"/>
    <w:rsid w:val="00FA68D1"/>
    <w:rsid w:val="00FA6D03"/>
    <w:rsid w:val="00FA73F5"/>
    <w:rsid w:val="00FB0BC7"/>
    <w:rsid w:val="00FB1093"/>
    <w:rsid w:val="00FB1214"/>
    <w:rsid w:val="00FB22CE"/>
    <w:rsid w:val="00FB3643"/>
    <w:rsid w:val="00FB6446"/>
    <w:rsid w:val="00FB77C6"/>
    <w:rsid w:val="00FC019C"/>
    <w:rsid w:val="00FC0497"/>
    <w:rsid w:val="00FC077D"/>
    <w:rsid w:val="00FC08BB"/>
    <w:rsid w:val="00FC0AD1"/>
    <w:rsid w:val="00FC2476"/>
    <w:rsid w:val="00FC38B0"/>
    <w:rsid w:val="00FC4131"/>
    <w:rsid w:val="00FC460A"/>
    <w:rsid w:val="00FC4D4C"/>
    <w:rsid w:val="00FC5CA7"/>
    <w:rsid w:val="00FC79A1"/>
    <w:rsid w:val="00FD06A7"/>
    <w:rsid w:val="00FD2248"/>
    <w:rsid w:val="00FD2EED"/>
    <w:rsid w:val="00FD3390"/>
    <w:rsid w:val="00FD3639"/>
    <w:rsid w:val="00FD45DF"/>
    <w:rsid w:val="00FD46C0"/>
    <w:rsid w:val="00FD4AAD"/>
    <w:rsid w:val="00FD77D9"/>
    <w:rsid w:val="00FD79C8"/>
    <w:rsid w:val="00FE2A1B"/>
    <w:rsid w:val="00FE5370"/>
    <w:rsid w:val="00FE5896"/>
    <w:rsid w:val="00FE7375"/>
    <w:rsid w:val="00FE7F46"/>
    <w:rsid w:val="00FF3AB0"/>
    <w:rsid w:val="00FF3EB1"/>
    <w:rsid w:val="00FF492B"/>
    <w:rsid w:val="00FF5B3F"/>
    <w:rsid w:val="00FF7434"/>
    <w:rsid w:val="00FF786B"/>
    <w:rsid w:val="00FF78EC"/>
    <w:rsid w:val="017A403B"/>
    <w:rsid w:val="01EDBBC7"/>
    <w:rsid w:val="025AF69E"/>
    <w:rsid w:val="0268952E"/>
    <w:rsid w:val="0280C653"/>
    <w:rsid w:val="029288F4"/>
    <w:rsid w:val="02FE09DA"/>
    <w:rsid w:val="031C484E"/>
    <w:rsid w:val="042ACCB1"/>
    <w:rsid w:val="04A6894B"/>
    <w:rsid w:val="060C6F76"/>
    <w:rsid w:val="0712401B"/>
    <w:rsid w:val="081D7C39"/>
    <w:rsid w:val="08F399F9"/>
    <w:rsid w:val="094D1947"/>
    <w:rsid w:val="096D96B3"/>
    <w:rsid w:val="09CA9045"/>
    <w:rsid w:val="0A07A2A4"/>
    <w:rsid w:val="0A1D16B0"/>
    <w:rsid w:val="0A2C00F8"/>
    <w:rsid w:val="0A976ACE"/>
    <w:rsid w:val="0AC59AC7"/>
    <w:rsid w:val="0B133665"/>
    <w:rsid w:val="0BF7FC21"/>
    <w:rsid w:val="0C52177A"/>
    <w:rsid w:val="0C5DA2C1"/>
    <w:rsid w:val="0C9867FE"/>
    <w:rsid w:val="0CE6CE36"/>
    <w:rsid w:val="0D511431"/>
    <w:rsid w:val="0D54B74F"/>
    <w:rsid w:val="0E9C06E9"/>
    <w:rsid w:val="0F09FB94"/>
    <w:rsid w:val="0F2F1D28"/>
    <w:rsid w:val="0FFAF20C"/>
    <w:rsid w:val="100B9FE4"/>
    <w:rsid w:val="10F072AB"/>
    <w:rsid w:val="113A5390"/>
    <w:rsid w:val="114F887D"/>
    <w:rsid w:val="1191C3A7"/>
    <w:rsid w:val="12EAA8FE"/>
    <w:rsid w:val="1304A0DD"/>
    <w:rsid w:val="135A7CD5"/>
    <w:rsid w:val="135FC61E"/>
    <w:rsid w:val="1376F8FE"/>
    <w:rsid w:val="137B5C1A"/>
    <w:rsid w:val="13AFD69A"/>
    <w:rsid w:val="13DB6B12"/>
    <w:rsid w:val="14199381"/>
    <w:rsid w:val="141F0FDF"/>
    <w:rsid w:val="1445AE2A"/>
    <w:rsid w:val="150ACD28"/>
    <w:rsid w:val="1530265F"/>
    <w:rsid w:val="1548DBBB"/>
    <w:rsid w:val="1578337C"/>
    <w:rsid w:val="15818314"/>
    <w:rsid w:val="160F5229"/>
    <w:rsid w:val="16663914"/>
    <w:rsid w:val="1718428F"/>
    <w:rsid w:val="17C37BDC"/>
    <w:rsid w:val="17D89F5A"/>
    <w:rsid w:val="181B82B0"/>
    <w:rsid w:val="1928759A"/>
    <w:rsid w:val="193D0FBD"/>
    <w:rsid w:val="197D620F"/>
    <w:rsid w:val="198D10B1"/>
    <w:rsid w:val="1A63882D"/>
    <w:rsid w:val="1A6E0AB9"/>
    <w:rsid w:val="1A86F3CC"/>
    <w:rsid w:val="1AB3356E"/>
    <w:rsid w:val="1B62370C"/>
    <w:rsid w:val="1B8D3876"/>
    <w:rsid w:val="1BBA7F0C"/>
    <w:rsid w:val="1C4BF2FD"/>
    <w:rsid w:val="1D029294"/>
    <w:rsid w:val="1D65A336"/>
    <w:rsid w:val="1D799250"/>
    <w:rsid w:val="1D8FDBBC"/>
    <w:rsid w:val="1D914443"/>
    <w:rsid w:val="1DD8329E"/>
    <w:rsid w:val="1E188482"/>
    <w:rsid w:val="1E89217A"/>
    <w:rsid w:val="1EB494B9"/>
    <w:rsid w:val="1EEDEB88"/>
    <w:rsid w:val="1EF53AD5"/>
    <w:rsid w:val="1F78C7CA"/>
    <w:rsid w:val="1FB1F2A2"/>
    <w:rsid w:val="209862E6"/>
    <w:rsid w:val="20A214AB"/>
    <w:rsid w:val="20F2A909"/>
    <w:rsid w:val="20FB0B64"/>
    <w:rsid w:val="21BF3012"/>
    <w:rsid w:val="21D5FB52"/>
    <w:rsid w:val="22652D53"/>
    <w:rsid w:val="2279B9A2"/>
    <w:rsid w:val="22FF25BC"/>
    <w:rsid w:val="239136CC"/>
    <w:rsid w:val="23A8AADE"/>
    <w:rsid w:val="2499A221"/>
    <w:rsid w:val="24BBED01"/>
    <w:rsid w:val="24FB7057"/>
    <w:rsid w:val="25A1E834"/>
    <w:rsid w:val="25DD411E"/>
    <w:rsid w:val="266026E9"/>
    <w:rsid w:val="271FC228"/>
    <w:rsid w:val="279ECD87"/>
    <w:rsid w:val="27D97078"/>
    <w:rsid w:val="2829AFD6"/>
    <w:rsid w:val="2837CBD1"/>
    <w:rsid w:val="28DB251D"/>
    <w:rsid w:val="29453F1D"/>
    <w:rsid w:val="29591DE1"/>
    <w:rsid w:val="2A152C76"/>
    <w:rsid w:val="2A15944A"/>
    <w:rsid w:val="2A5DDF8D"/>
    <w:rsid w:val="2ADDDCEC"/>
    <w:rsid w:val="2AF763EB"/>
    <w:rsid w:val="2BC9BA61"/>
    <w:rsid w:val="2C874570"/>
    <w:rsid w:val="2C9225F1"/>
    <w:rsid w:val="2CEA99BB"/>
    <w:rsid w:val="2D0F0AF4"/>
    <w:rsid w:val="2D29A1BC"/>
    <w:rsid w:val="2D655EAB"/>
    <w:rsid w:val="2E0F2A79"/>
    <w:rsid w:val="2E291E35"/>
    <w:rsid w:val="2EDE9DCC"/>
    <w:rsid w:val="2F25E95D"/>
    <w:rsid w:val="2F33868A"/>
    <w:rsid w:val="2F3FBE18"/>
    <w:rsid w:val="2F4B21EF"/>
    <w:rsid w:val="2FDE3EBA"/>
    <w:rsid w:val="30571E6B"/>
    <w:rsid w:val="30690E62"/>
    <w:rsid w:val="30CA9C6D"/>
    <w:rsid w:val="30F62F8D"/>
    <w:rsid w:val="31702983"/>
    <w:rsid w:val="31C7EB83"/>
    <w:rsid w:val="321FEF61"/>
    <w:rsid w:val="3261C39E"/>
    <w:rsid w:val="327E04BA"/>
    <w:rsid w:val="32E64AA8"/>
    <w:rsid w:val="341F06A1"/>
    <w:rsid w:val="34B7A6C8"/>
    <w:rsid w:val="34ED4A31"/>
    <w:rsid w:val="3523E615"/>
    <w:rsid w:val="35819C19"/>
    <w:rsid w:val="35AC960C"/>
    <w:rsid w:val="360908B3"/>
    <w:rsid w:val="36B442A6"/>
    <w:rsid w:val="36DBB985"/>
    <w:rsid w:val="372E9781"/>
    <w:rsid w:val="379D3B24"/>
    <w:rsid w:val="37D0CCD1"/>
    <w:rsid w:val="37E6B1D9"/>
    <w:rsid w:val="3805449F"/>
    <w:rsid w:val="38832BDE"/>
    <w:rsid w:val="38EC817E"/>
    <w:rsid w:val="3958E378"/>
    <w:rsid w:val="396BF2FF"/>
    <w:rsid w:val="398500F3"/>
    <w:rsid w:val="39980038"/>
    <w:rsid w:val="39D8BCE1"/>
    <w:rsid w:val="39EBBA57"/>
    <w:rsid w:val="3AA02356"/>
    <w:rsid w:val="3AE3BCB2"/>
    <w:rsid w:val="3B73743D"/>
    <w:rsid w:val="3B8A13D6"/>
    <w:rsid w:val="3BFF5EA6"/>
    <w:rsid w:val="3D5CC76F"/>
    <w:rsid w:val="3D99A289"/>
    <w:rsid w:val="3DDB708D"/>
    <w:rsid w:val="3E9AD4C9"/>
    <w:rsid w:val="3EE2778A"/>
    <w:rsid w:val="3EFBF191"/>
    <w:rsid w:val="400A806B"/>
    <w:rsid w:val="403B56FC"/>
    <w:rsid w:val="4059E502"/>
    <w:rsid w:val="406DF7EF"/>
    <w:rsid w:val="40AED176"/>
    <w:rsid w:val="40F80374"/>
    <w:rsid w:val="41DADCC5"/>
    <w:rsid w:val="422C4F5F"/>
    <w:rsid w:val="422E0AF4"/>
    <w:rsid w:val="42938E5B"/>
    <w:rsid w:val="42F12D3C"/>
    <w:rsid w:val="43B04DC6"/>
    <w:rsid w:val="44D65E82"/>
    <w:rsid w:val="45039309"/>
    <w:rsid w:val="4662CED9"/>
    <w:rsid w:val="466D749C"/>
    <w:rsid w:val="46F07D55"/>
    <w:rsid w:val="471C640D"/>
    <w:rsid w:val="4810D7B2"/>
    <w:rsid w:val="48793EFD"/>
    <w:rsid w:val="48E6F7AB"/>
    <w:rsid w:val="4935F604"/>
    <w:rsid w:val="496CC7DA"/>
    <w:rsid w:val="49957D2B"/>
    <w:rsid w:val="49D0CEBD"/>
    <w:rsid w:val="49F6DAC1"/>
    <w:rsid w:val="4A0478E3"/>
    <w:rsid w:val="4A19ABFA"/>
    <w:rsid w:val="4A5BF58D"/>
    <w:rsid w:val="4A6E210A"/>
    <w:rsid w:val="4A6E5D5D"/>
    <w:rsid w:val="4A8173E6"/>
    <w:rsid w:val="4A88F01F"/>
    <w:rsid w:val="4AAE9755"/>
    <w:rsid w:val="4B2E16F7"/>
    <w:rsid w:val="4B3C9D44"/>
    <w:rsid w:val="4B44C19F"/>
    <w:rsid w:val="4B798037"/>
    <w:rsid w:val="4BC832C1"/>
    <w:rsid w:val="4C065F53"/>
    <w:rsid w:val="4C53A15D"/>
    <w:rsid w:val="4D0F0A26"/>
    <w:rsid w:val="4D21D502"/>
    <w:rsid w:val="4D6C2C20"/>
    <w:rsid w:val="4DC88930"/>
    <w:rsid w:val="4E313DB6"/>
    <w:rsid w:val="4EF35FB8"/>
    <w:rsid w:val="4F58A8F6"/>
    <w:rsid w:val="4F8E6207"/>
    <w:rsid w:val="4FEA5B0A"/>
    <w:rsid w:val="509B9DE4"/>
    <w:rsid w:val="50A770CE"/>
    <w:rsid w:val="50A84499"/>
    <w:rsid w:val="50B8E66A"/>
    <w:rsid w:val="50BA18E6"/>
    <w:rsid w:val="50E35C2C"/>
    <w:rsid w:val="50E76DBB"/>
    <w:rsid w:val="50E8275C"/>
    <w:rsid w:val="513AABE0"/>
    <w:rsid w:val="5150D0CD"/>
    <w:rsid w:val="51623DFD"/>
    <w:rsid w:val="52A58000"/>
    <w:rsid w:val="52C8135D"/>
    <w:rsid w:val="53455D42"/>
    <w:rsid w:val="537245E6"/>
    <w:rsid w:val="53E33D1A"/>
    <w:rsid w:val="5556880A"/>
    <w:rsid w:val="557297EE"/>
    <w:rsid w:val="557C9454"/>
    <w:rsid w:val="55A01426"/>
    <w:rsid w:val="55AA159B"/>
    <w:rsid w:val="55AF5FD1"/>
    <w:rsid w:val="55E387C1"/>
    <w:rsid w:val="5623DCAA"/>
    <w:rsid w:val="56AF5951"/>
    <w:rsid w:val="56DA6744"/>
    <w:rsid w:val="570A5C86"/>
    <w:rsid w:val="571AD893"/>
    <w:rsid w:val="59019BE0"/>
    <w:rsid w:val="5946B1B4"/>
    <w:rsid w:val="594E58D1"/>
    <w:rsid w:val="595B1E40"/>
    <w:rsid w:val="59835109"/>
    <w:rsid w:val="59FBF1B8"/>
    <w:rsid w:val="5A29BA55"/>
    <w:rsid w:val="5A583A77"/>
    <w:rsid w:val="5A8F4264"/>
    <w:rsid w:val="5B595DEA"/>
    <w:rsid w:val="5BB54389"/>
    <w:rsid w:val="5C266537"/>
    <w:rsid w:val="5CA8F74B"/>
    <w:rsid w:val="5D756C4B"/>
    <w:rsid w:val="5D930DD0"/>
    <w:rsid w:val="5E0E1739"/>
    <w:rsid w:val="5E175D65"/>
    <w:rsid w:val="5E37D36E"/>
    <w:rsid w:val="5E77E993"/>
    <w:rsid w:val="5E94C2A6"/>
    <w:rsid w:val="5EBD1828"/>
    <w:rsid w:val="5FE49826"/>
    <w:rsid w:val="601ABAC0"/>
    <w:rsid w:val="6062A53E"/>
    <w:rsid w:val="607FC103"/>
    <w:rsid w:val="60D9D7F8"/>
    <w:rsid w:val="619C01E3"/>
    <w:rsid w:val="61F99B10"/>
    <w:rsid w:val="61FBF1E3"/>
    <w:rsid w:val="6224933F"/>
    <w:rsid w:val="623DC211"/>
    <w:rsid w:val="624C8192"/>
    <w:rsid w:val="628DFBA9"/>
    <w:rsid w:val="62A5795B"/>
    <w:rsid w:val="631EB1A6"/>
    <w:rsid w:val="636A1CE3"/>
    <w:rsid w:val="63D16AF0"/>
    <w:rsid w:val="63D455AF"/>
    <w:rsid w:val="63E74947"/>
    <w:rsid w:val="63E9797E"/>
    <w:rsid w:val="64185210"/>
    <w:rsid w:val="6418D5DB"/>
    <w:rsid w:val="642BF341"/>
    <w:rsid w:val="6495F5B7"/>
    <w:rsid w:val="6530CD88"/>
    <w:rsid w:val="65EF2169"/>
    <w:rsid w:val="666C69C7"/>
    <w:rsid w:val="671D5188"/>
    <w:rsid w:val="67300A0D"/>
    <w:rsid w:val="67337F9B"/>
    <w:rsid w:val="6760C4DA"/>
    <w:rsid w:val="68487840"/>
    <w:rsid w:val="68D4611B"/>
    <w:rsid w:val="68FD59F9"/>
    <w:rsid w:val="6943593B"/>
    <w:rsid w:val="696033EC"/>
    <w:rsid w:val="699FCED0"/>
    <w:rsid w:val="69D1D8CE"/>
    <w:rsid w:val="69D7150E"/>
    <w:rsid w:val="6A1E6452"/>
    <w:rsid w:val="6BEC8649"/>
    <w:rsid w:val="6C31F9E0"/>
    <w:rsid w:val="6E12601E"/>
    <w:rsid w:val="6E313186"/>
    <w:rsid w:val="6E43F407"/>
    <w:rsid w:val="6E54F5C6"/>
    <w:rsid w:val="6E7056CC"/>
    <w:rsid w:val="6EA9E644"/>
    <w:rsid w:val="6F9A279A"/>
    <w:rsid w:val="6FA7BA45"/>
    <w:rsid w:val="6FDE968D"/>
    <w:rsid w:val="701E93F1"/>
    <w:rsid w:val="706A8BCB"/>
    <w:rsid w:val="707356E3"/>
    <w:rsid w:val="7076D10C"/>
    <w:rsid w:val="70C32E93"/>
    <w:rsid w:val="71361D52"/>
    <w:rsid w:val="716B8F78"/>
    <w:rsid w:val="7213B570"/>
    <w:rsid w:val="728B995C"/>
    <w:rsid w:val="72DA5249"/>
    <w:rsid w:val="73A26F10"/>
    <w:rsid w:val="73CEFB80"/>
    <w:rsid w:val="73E25145"/>
    <w:rsid w:val="7480F7F7"/>
    <w:rsid w:val="74B66BF8"/>
    <w:rsid w:val="74DAD761"/>
    <w:rsid w:val="759502C5"/>
    <w:rsid w:val="75CFEE78"/>
    <w:rsid w:val="76694162"/>
    <w:rsid w:val="768C33D2"/>
    <w:rsid w:val="76DF9204"/>
    <w:rsid w:val="7729D96B"/>
    <w:rsid w:val="779430F4"/>
    <w:rsid w:val="78018229"/>
    <w:rsid w:val="789087D6"/>
    <w:rsid w:val="790693DA"/>
    <w:rsid w:val="79B6A786"/>
    <w:rsid w:val="79C48BCD"/>
    <w:rsid w:val="7A106413"/>
    <w:rsid w:val="7A22973C"/>
    <w:rsid w:val="7AFF2746"/>
    <w:rsid w:val="7B2E8C59"/>
    <w:rsid w:val="7B7E0314"/>
    <w:rsid w:val="7BBC7A02"/>
    <w:rsid w:val="7BDDCC19"/>
    <w:rsid w:val="7C4A7AFC"/>
    <w:rsid w:val="7C804DEF"/>
    <w:rsid w:val="7C9D5B4F"/>
    <w:rsid w:val="7CCC8373"/>
    <w:rsid w:val="7E26854A"/>
    <w:rsid w:val="7E3403E4"/>
    <w:rsid w:val="7E856D6B"/>
    <w:rsid w:val="7EE20B40"/>
    <w:rsid w:val="7FD1939D"/>
    <w:rsid w:val="7FDC4517"/>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377F6"/>
  <w15:docId w15:val="{0EDE14DF-BDCA-4379-B759-71F48A70E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D4585"/>
    <w:pPr>
      <w:spacing w:after="240" w:line="240" w:lineRule="auto"/>
      <w:jc w:val="both"/>
    </w:pPr>
    <w:rPr>
      <w:rFonts w:ascii="Calibri" w:eastAsia="Times New Roman" w:hAnsi="Calibri" w:cs="Times New Roman"/>
      <w:color w:val="404040" w:themeColor="text1" w:themeTint="BF"/>
      <w:szCs w:val="24"/>
      <w:lang w:val="nl-NL" w:eastAsia="nl-NL"/>
    </w:rPr>
  </w:style>
  <w:style w:type="paragraph" w:styleId="Kop1">
    <w:name w:val="heading 1"/>
    <w:basedOn w:val="Standaard"/>
    <w:next w:val="Standaard"/>
    <w:link w:val="Kop1Char"/>
    <w:qFormat/>
    <w:rsid w:val="003D7E68"/>
    <w:pPr>
      <w:keepNext/>
      <w:spacing w:before="480" w:after="0" w:line="360" w:lineRule="auto"/>
      <w:outlineLvl w:val="0"/>
    </w:pPr>
    <w:rPr>
      <w:rFonts w:cs="Arial"/>
      <w:bCs/>
      <w:kern w:val="32"/>
      <w:sz w:val="36"/>
      <w:szCs w:val="26"/>
    </w:rPr>
  </w:style>
  <w:style w:type="paragraph" w:styleId="Kop2">
    <w:name w:val="heading 2"/>
    <w:basedOn w:val="Kop1"/>
    <w:next w:val="Standaard"/>
    <w:link w:val="Kop2Char"/>
    <w:qFormat/>
    <w:rsid w:val="007E25F6"/>
    <w:pPr>
      <w:outlineLvl w:val="1"/>
    </w:pPr>
    <w:rPr>
      <w:sz w:val="28"/>
      <w:lang w:val="nl-BE" w:eastAsia="nl-BE"/>
    </w:rPr>
  </w:style>
  <w:style w:type="paragraph" w:styleId="Kop3">
    <w:name w:val="heading 3"/>
    <w:basedOn w:val="Standaard"/>
    <w:next w:val="Standaard"/>
    <w:link w:val="Kop3Char"/>
    <w:qFormat/>
    <w:rsid w:val="007E25F6"/>
    <w:pPr>
      <w:outlineLvl w:val="2"/>
    </w:pPr>
    <w:rPr>
      <w:i/>
      <w:lang w:val="en-US"/>
    </w:rPr>
  </w:style>
  <w:style w:type="paragraph" w:styleId="Kop4">
    <w:name w:val="heading 4"/>
    <w:basedOn w:val="Standaard"/>
    <w:next w:val="Standaard"/>
    <w:link w:val="Kop4Char"/>
    <w:qFormat/>
    <w:rsid w:val="000772E4"/>
    <w:pPr>
      <w:keepNext/>
      <w:numPr>
        <w:ilvl w:val="3"/>
        <w:numId w:val="5"/>
      </w:numPr>
      <w:spacing w:line="360" w:lineRule="auto"/>
      <w:outlineLvl w:val="3"/>
    </w:pPr>
    <w:rPr>
      <w:b/>
      <w:bCs/>
      <w:szCs w:val="28"/>
    </w:rPr>
  </w:style>
  <w:style w:type="paragraph" w:styleId="Kop5">
    <w:name w:val="heading 5"/>
    <w:basedOn w:val="Standaard"/>
    <w:next w:val="Standaard"/>
    <w:link w:val="Kop5Char"/>
    <w:qFormat/>
    <w:rsid w:val="000772E4"/>
    <w:pPr>
      <w:numPr>
        <w:ilvl w:val="4"/>
        <w:numId w:val="5"/>
      </w:numPr>
      <w:spacing w:before="240" w:after="60"/>
      <w:outlineLvl w:val="4"/>
    </w:pPr>
    <w:rPr>
      <w:b/>
      <w:bCs/>
      <w:i/>
      <w:iCs/>
      <w:sz w:val="26"/>
      <w:szCs w:val="26"/>
    </w:rPr>
  </w:style>
  <w:style w:type="paragraph" w:styleId="Kop6">
    <w:name w:val="heading 6"/>
    <w:basedOn w:val="Standaard"/>
    <w:next w:val="Standaard"/>
    <w:link w:val="Kop6Char"/>
    <w:qFormat/>
    <w:rsid w:val="000772E4"/>
    <w:pPr>
      <w:numPr>
        <w:ilvl w:val="5"/>
        <w:numId w:val="5"/>
      </w:numPr>
      <w:spacing w:before="240" w:after="60"/>
      <w:outlineLvl w:val="5"/>
    </w:pPr>
    <w:rPr>
      <w:rFonts w:ascii="Times New Roman" w:hAnsi="Times New Roman"/>
      <w:b/>
      <w:bCs/>
      <w:szCs w:val="22"/>
    </w:rPr>
  </w:style>
  <w:style w:type="paragraph" w:styleId="Kop7">
    <w:name w:val="heading 7"/>
    <w:basedOn w:val="Standaard"/>
    <w:next w:val="Standaard"/>
    <w:link w:val="Kop7Char"/>
    <w:qFormat/>
    <w:rsid w:val="000772E4"/>
    <w:pPr>
      <w:numPr>
        <w:ilvl w:val="6"/>
        <w:numId w:val="5"/>
      </w:numPr>
      <w:spacing w:before="240" w:after="60"/>
      <w:outlineLvl w:val="6"/>
    </w:pPr>
    <w:rPr>
      <w:rFonts w:ascii="Times New Roman" w:hAnsi="Times New Roman"/>
      <w:sz w:val="24"/>
    </w:rPr>
  </w:style>
  <w:style w:type="paragraph" w:styleId="Kop8">
    <w:name w:val="heading 8"/>
    <w:basedOn w:val="Standaard"/>
    <w:next w:val="Standaard"/>
    <w:link w:val="Kop8Char"/>
    <w:qFormat/>
    <w:rsid w:val="000772E4"/>
    <w:pPr>
      <w:numPr>
        <w:ilvl w:val="7"/>
        <w:numId w:val="5"/>
      </w:numPr>
      <w:spacing w:before="240" w:after="60"/>
      <w:outlineLvl w:val="7"/>
    </w:pPr>
    <w:rPr>
      <w:rFonts w:ascii="Times New Roman" w:hAnsi="Times New Roman"/>
      <w:i/>
      <w:iCs/>
      <w:sz w:val="24"/>
    </w:rPr>
  </w:style>
  <w:style w:type="paragraph" w:styleId="Kop9">
    <w:name w:val="heading 9"/>
    <w:basedOn w:val="Standaard"/>
    <w:next w:val="Standaard"/>
    <w:link w:val="Kop9Char"/>
    <w:qFormat/>
    <w:rsid w:val="000772E4"/>
    <w:pPr>
      <w:numPr>
        <w:ilvl w:val="8"/>
        <w:numId w:val="5"/>
      </w:numPr>
      <w:spacing w:before="240" w:after="60"/>
      <w:outlineLvl w:val="8"/>
    </w:pPr>
    <w:rPr>
      <w:rFonts w:cs="Arial"/>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532480"/>
    <w:rPr>
      <w:rFonts w:ascii="Tahoma" w:hAnsi="Tahoma" w:cs="Tahoma"/>
      <w:sz w:val="16"/>
      <w:szCs w:val="16"/>
    </w:rPr>
  </w:style>
  <w:style w:type="character" w:customStyle="1" w:styleId="BallontekstChar">
    <w:name w:val="Ballontekst Char"/>
    <w:basedOn w:val="Standaardalinea-lettertype"/>
    <w:link w:val="Ballontekst"/>
    <w:uiPriority w:val="99"/>
    <w:semiHidden/>
    <w:rsid w:val="00532480"/>
    <w:rPr>
      <w:rFonts w:ascii="Tahoma" w:hAnsi="Tahoma" w:cs="Tahoma"/>
      <w:sz w:val="16"/>
      <w:szCs w:val="16"/>
    </w:rPr>
  </w:style>
  <w:style w:type="paragraph" w:styleId="Koptekst">
    <w:name w:val="header"/>
    <w:basedOn w:val="Standaard"/>
    <w:link w:val="KoptekstChar"/>
    <w:unhideWhenUsed/>
    <w:rsid w:val="001C7ED4"/>
    <w:pPr>
      <w:tabs>
        <w:tab w:val="center" w:pos="4536"/>
        <w:tab w:val="right" w:pos="9072"/>
      </w:tabs>
    </w:pPr>
  </w:style>
  <w:style w:type="character" w:customStyle="1" w:styleId="KoptekstChar">
    <w:name w:val="Koptekst Char"/>
    <w:basedOn w:val="Standaardalinea-lettertype"/>
    <w:link w:val="Koptekst"/>
    <w:uiPriority w:val="99"/>
    <w:rsid w:val="001C7ED4"/>
  </w:style>
  <w:style w:type="paragraph" w:styleId="Voettekst">
    <w:name w:val="footer"/>
    <w:basedOn w:val="Standaard"/>
    <w:link w:val="VoettekstChar"/>
    <w:uiPriority w:val="99"/>
    <w:unhideWhenUsed/>
    <w:rsid w:val="001C7ED4"/>
    <w:pPr>
      <w:tabs>
        <w:tab w:val="center" w:pos="4536"/>
        <w:tab w:val="right" w:pos="9072"/>
      </w:tabs>
    </w:pPr>
  </w:style>
  <w:style w:type="character" w:customStyle="1" w:styleId="VoettekstChar">
    <w:name w:val="Voettekst Char"/>
    <w:basedOn w:val="Standaardalinea-lettertype"/>
    <w:link w:val="Voettekst"/>
    <w:uiPriority w:val="99"/>
    <w:rsid w:val="001C7ED4"/>
  </w:style>
  <w:style w:type="paragraph" w:customStyle="1" w:styleId="Titelvoorblad">
    <w:name w:val="Titel voorblad"/>
    <w:basedOn w:val="Titel"/>
    <w:semiHidden/>
    <w:rsid w:val="000772E4"/>
    <w:pPr>
      <w:spacing w:after="280" w:line="600" w:lineRule="atLeast"/>
      <w:contextualSpacing w:val="0"/>
      <w:outlineLvl w:val="0"/>
    </w:pPr>
    <w:rPr>
      <w:rFonts w:ascii="Arial" w:eastAsia="Times New Roman" w:hAnsi="Arial"/>
      <w:b/>
      <w:bCs/>
      <w:color w:val="FFFFFF"/>
      <w:spacing w:val="0"/>
      <w:position w:val="6"/>
    </w:rPr>
  </w:style>
  <w:style w:type="paragraph" w:customStyle="1" w:styleId="Subtitlevoorblad">
    <w:name w:val="Subtitle voorblad"/>
    <w:basedOn w:val="Ondertitel"/>
    <w:semiHidden/>
    <w:rsid w:val="000772E4"/>
    <w:pPr>
      <w:numPr>
        <w:ilvl w:val="0"/>
      </w:numPr>
      <w:spacing w:before="100" w:beforeAutospacing="1" w:line="420" w:lineRule="atLeast"/>
      <w:outlineLvl w:val="1"/>
    </w:pPr>
    <w:rPr>
      <w:rFonts w:ascii="Arial" w:eastAsia="Times New Roman" w:hAnsi="Arial" w:cs="Arial"/>
      <w:i w:val="0"/>
      <w:iCs w:val="0"/>
      <w:color w:val="FFFFFF"/>
      <w:spacing w:val="0"/>
      <w:position w:val="6"/>
      <w:sz w:val="36"/>
      <w:szCs w:val="36"/>
    </w:rPr>
  </w:style>
  <w:style w:type="paragraph" w:styleId="Titel">
    <w:name w:val="Title"/>
    <w:basedOn w:val="Standaard"/>
    <w:next w:val="Standaard"/>
    <w:link w:val="TitelChar"/>
    <w:uiPriority w:val="10"/>
    <w:qFormat/>
    <w:rsid w:val="00905966"/>
    <w:pPr>
      <w:spacing w:before="3600" w:after="300"/>
      <w:contextualSpacing/>
      <w:jc w:val="center"/>
    </w:pPr>
    <w:rPr>
      <w:rFonts w:eastAsiaTheme="majorEastAsia" w:cs="Arial"/>
      <w:spacing w:val="5"/>
      <w:kern w:val="28"/>
      <w:sz w:val="52"/>
      <w:szCs w:val="52"/>
    </w:rPr>
  </w:style>
  <w:style w:type="character" w:customStyle="1" w:styleId="TitelChar">
    <w:name w:val="Titel Char"/>
    <w:basedOn w:val="Standaardalinea-lettertype"/>
    <w:link w:val="Titel"/>
    <w:uiPriority w:val="10"/>
    <w:rsid w:val="00905966"/>
    <w:rPr>
      <w:rFonts w:ascii="Arial" w:eastAsiaTheme="majorEastAsia" w:hAnsi="Arial" w:cs="Arial"/>
      <w:spacing w:val="5"/>
      <w:kern w:val="28"/>
      <w:sz w:val="52"/>
      <w:szCs w:val="52"/>
      <w:lang w:val="nl-NL" w:eastAsia="nl-NL"/>
    </w:rPr>
  </w:style>
  <w:style w:type="paragraph" w:styleId="Ondertitel">
    <w:name w:val="Subtitle"/>
    <w:basedOn w:val="Standaard"/>
    <w:next w:val="Standaard"/>
    <w:link w:val="OndertitelChar"/>
    <w:uiPriority w:val="11"/>
    <w:qFormat/>
    <w:rsid w:val="000772E4"/>
    <w:pPr>
      <w:numPr>
        <w:ilvl w:val="1"/>
      </w:numPr>
    </w:pPr>
    <w:rPr>
      <w:rFonts w:asciiTheme="majorHAnsi" w:eastAsiaTheme="majorEastAsia" w:hAnsiTheme="majorHAnsi" w:cstheme="majorBidi"/>
      <w:i/>
      <w:iCs/>
      <w:color w:val="4F81BD" w:themeColor="accent1"/>
      <w:spacing w:val="15"/>
      <w:sz w:val="24"/>
    </w:rPr>
  </w:style>
  <w:style w:type="character" w:customStyle="1" w:styleId="OndertitelChar">
    <w:name w:val="Ondertitel Char"/>
    <w:basedOn w:val="Standaardalinea-lettertype"/>
    <w:link w:val="Ondertitel"/>
    <w:uiPriority w:val="11"/>
    <w:rsid w:val="000772E4"/>
    <w:rPr>
      <w:rFonts w:asciiTheme="majorHAnsi" w:eastAsiaTheme="majorEastAsia" w:hAnsiTheme="majorHAnsi" w:cstheme="majorBidi"/>
      <w:i/>
      <w:iCs/>
      <w:color w:val="4F81BD" w:themeColor="accent1"/>
      <w:spacing w:val="15"/>
      <w:sz w:val="24"/>
      <w:szCs w:val="24"/>
    </w:rPr>
  </w:style>
  <w:style w:type="character" w:styleId="Zwaar">
    <w:name w:val="Strong"/>
    <w:rsid w:val="000772E4"/>
    <w:rPr>
      <w:b/>
      <w:bCs/>
    </w:rPr>
  </w:style>
  <w:style w:type="character" w:customStyle="1" w:styleId="Kop1Char">
    <w:name w:val="Kop 1 Char"/>
    <w:basedOn w:val="Standaardalinea-lettertype"/>
    <w:link w:val="Kop1"/>
    <w:rsid w:val="003D7E68"/>
    <w:rPr>
      <w:rFonts w:ascii="Arial" w:eastAsia="Times New Roman" w:hAnsi="Arial" w:cs="Arial"/>
      <w:bCs/>
      <w:color w:val="404040" w:themeColor="text1" w:themeTint="BF"/>
      <w:kern w:val="32"/>
      <w:sz w:val="36"/>
      <w:szCs w:val="26"/>
      <w:lang w:val="nl-NL" w:eastAsia="nl-NL"/>
    </w:rPr>
  </w:style>
  <w:style w:type="character" w:customStyle="1" w:styleId="Kop2Char">
    <w:name w:val="Kop 2 Char"/>
    <w:basedOn w:val="Standaardalinea-lettertype"/>
    <w:link w:val="Kop2"/>
    <w:rsid w:val="007E25F6"/>
    <w:rPr>
      <w:rFonts w:ascii="Arial" w:eastAsia="Times New Roman" w:hAnsi="Arial" w:cs="Arial"/>
      <w:bCs/>
      <w:color w:val="404040" w:themeColor="text1" w:themeTint="BF"/>
      <w:kern w:val="32"/>
      <w:sz w:val="28"/>
      <w:szCs w:val="26"/>
      <w:lang w:eastAsia="nl-BE"/>
    </w:rPr>
  </w:style>
  <w:style w:type="character" w:customStyle="1" w:styleId="Kop3Char">
    <w:name w:val="Kop 3 Char"/>
    <w:basedOn w:val="Standaardalinea-lettertype"/>
    <w:link w:val="Kop3"/>
    <w:rsid w:val="007E25F6"/>
    <w:rPr>
      <w:rFonts w:ascii="Arial" w:eastAsia="Times New Roman" w:hAnsi="Arial" w:cs="Times New Roman"/>
      <w:i/>
      <w:color w:val="404040" w:themeColor="text1" w:themeTint="BF"/>
      <w:szCs w:val="24"/>
      <w:lang w:val="en-US" w:eastAsia="nl-NL"/>
    </w:rPr>
  </w:style>
  <w:style w:type="character" w:customStyle="1" w:styleId="Kop4Char">
    <w:name w:val="Kop 4 Char"/>
    <w:basedOn w:val="Standaardalinea-lettertype"/>
    <w:link w:val="Kop4"/>
    <w:rsid w:val="000772E4"/>
    <w:rPr>
      <w:rFonts w:ascii="Arial" w:eastAsia="Times New Roman" w:hAnsi="Arial" w:cs="Times New Roman"/>
      <w:b/>
      <w:bCs/>
      <w:szCs w:val="28"/>
      <w:lang w:val="nl-NL" w:eastAsia="nl-NL"/>
    </w:rPr>
  </w:style>
  <w:style w:type="character" w:customStyle="1" w:styleId="Kop5Char">
    <w:name w:val="Kop 5 Char"/>
    <w:basedOn w:val="Standaardalinea-lettertype"/>
    <w:link w:val="Kop5"/>
    <w:rsid w:val="000772E4"/>
    <w:rPr>
      <w:rFonts w:ascii="Arial" w:eastAsia="Times New Roman" w:hAnsi="Arial" w:cs="Times New Roman"/>
      <w:b/>
      <w:bCs/>
      <w:i/>
      <w:iCs/>
      <w:sz w:val="26"/>
      <w:szCs w:val="26"/>
      <w:lang w:val="nl-NL" w:eastAsia="nl-NL"/>
    </w:rPr>
  </w:style>
  <w:style w:type="character" w:customStyle="1" w:styleId="Kop6Char">
    <w:name w:val="Kop 6 Char"/>
    <w:basedOn w:val="Standaardalinea-lettertype"/>
    <w:link w:val="Kop6"/>
    <w:rsid w:val="000772E4"/>
    <w:rPr>
      <w:rFonts w:ascii="Times New Roman" w:eastAsia="Times New Roman" w:hAnsi="Times New Roman" w:cs="Times New Roman"/>
      <w:b/>
      <w:bCs/>
      <w:lang w:val="nl-NL" w:eastAsia="nl-NL"/>
    </w:rPr>
  </w:style>
  <w:style w:type="character" w:customStyle="1" w:styleId="Kop7Char">
    <w:name w:val="Kop 7 Char"/>
    <w:basedOn w:val="Standaardalinea-lettertype"/>
    <w:link w:val="Kop7"/>
    <w:rsid w:val="000772E4"/>
    <w:rPr>
      <w:rFonts w:ascii="Times New Roman" w:eastAsia="Times New Roman" w:hAnsi="Times New Roman" w:cs="Times New Roman"/>
      <w:sz w:val="24"/>
      <w:szCs w:val="24"/>
      <w:lang w:val="nl-NL" w:eastAsia="nl-NL"/>
    </w:rPr>
  </w:style>
  <w:style w:type="character" w:customStyle="1" w:styleId="Kop8Char">
    <w:name w:val="Kop 8 Char"/>
    <w:basedOn w:val="Standaardalinea-lettertype"/>
    <w:link w:val="Kop8"/>
    <w:rsid w:val="000772E4"/>
    <w:rPr>
      <w:rFonts w:ascii="Times New Roman" w:eastAsia="Times New Roman" w:hAnsi="Times New Roman" w:cs="Times New Roman"/>
      <w:i/>
      <w:iCs/>
      <w:sz w:val="24"/>
      <w:szCs w:val="24"/>
      <w:lang w:val="nl-NL" w:eastAsia="nl-NL"/>
    </w:rPr>
  </w:style>
  <w:style w:type="character" w:customStyle="1" w:styleId="Kop9Char">
    <w:name w:val="Kop 9 Char"/>
    <w:basedOn w:val="Standaardalinea-lettertype"/>
    <w:link w:val="Kop9"/>
    <w:rsid w:val="000772E4"/>
    <w:rPr>
      <w:rFonts w:ascii="Arial" w:eastAsia="Times New Roman" w:hAnsi="Arial" w:cs="Arial"/>
      <w:lang w:val="nl-NL" w:eastAsia="nl-NL"/>
    </w:rPr>
  </w:style>
  <w:style w:type="numbering" w:styleId="111111">
    <w:name w:val="Outline List 2"/>
    <w:basedOn w:val="Geenlijst"/>
    <w:semiHidden/>
    <w:rsid w:val="000772E4"/>
    <w:pPr>
      <w:numPr>
        <w:numId w:val="2"/>
      </w:numPr>
    </w:pPr>
  </w:style>
  <w:style w:type="paragraph" w:styleId="Plattetekstinspringen">
    <w:name w:val="Body Text Indent"/>
    <w:basedOn w:val="Standaard"/>
    <w:link w:val="PlattetekstinspringenChar"/>
    <w:semiHidden/>
    <w:rsid w:val="000772E4"/>
    <w:pPr>
      <w:spacing w:after="120"/>
      <w:ind w:left="283"/>
    </w:pPr>
  </w:style>
  <w:style w:type="character" w:customStyle="1" w:styleId="PlattetekstinspringenChar">
    <w:name w:val="Platte tekst inspringen Char"/>
    <w:basedOn w:val="Standaardalinea-lettertype"/>
    <w:link w:val="Plattetekstinspringen"/>
    <w:semiHidden/>
    <w:rsid w:val="000772E4"/>
    <w:rPr>
      <w:rFonts w:ascii="Arial" w:eastAsia="Times New Roman" w:hAnsi="Arial" w:cs="Times New Roman"/>
      <w:sz w:val="20"/>
      <w:szCs w:val="24"/>
      <w:lang w:val="nl-NL" w:eastAsia="nl-NL"/>
    </w:rPr>
  </w:style>
  <w:style w:type="character" w:styleId="Hyperlink">
    <w:name w:val="Hyperlink"/>
    <w:uiPriority w:val="99"/>
    <w:rsid w:val="000772E4"/>
    <w:rPr>
      <w:color w:val="0000FF"/>
      <w:u w:val="single"/>
    </w:rPr>
  </w:style>
  <w:style w:type="paragraph" w:styleId="Inhopg1">
    <w:name w:val="toc 1"/>
    <w:basedOn w:val="Standaard"/>
    <w:next w:val="Standaard"/>
    <w:autoRedefine/>
    <w:uiPriority w:val="39"/>
    <w:rsid w:val="00BD7464"/>
    <w:pPr>
      <w:tabs>
        <w:tab w:val="right" w:leader="dot" w:pos="9062"/>
      </w:tabs>
      <w:spacing w:before="120" w:after="120"/>
      <w:jc w:val="left"/>
    </w:pPr>
    <w:rPr>
      <w:rFonts w:asciiTheme="minorHAnsi" w:hAnsiTheme="minorHAnsi" w:cstheme="minorHAnsi"/>
      <w:b/>
      <w:bCs/>
      <w:caps/>
      <w:sz w:val="20"/>
      <w:szCs w:val="20"/>
    </w:rPr>
  </w:style>
  <w:style w:type="paragraph" w:styleId="Inhopg2">
    <w:name w:val="toc 2"/>
    <w:basedOn w:val="Standaard"/>
    <w:next w:val="Standaard"/>
    <w:autoRedefine/>
    <w:uiPriority w:val="39"/>
    <w:rsid w:val="000772E4"/>
    <w:pPr>
      <w:spacing w:after="0"/>
      <w:ind w:left="220"/>
      <w:jc w:val="left"/>
    </w:pPr>
    <w:rPr>
      <w:rFonts w:asciiTheme="minorHAnsi" w:hAnsiTheme="minorHAnsi" w:cstheme="minorHAnsi"/>
      <w:smallCaps/>
      <w:sz w:val="20"/>
      <w:szCs w:val="20"/>
    </w:rPr>
  </w:style>
  <w:style w:type="paragraph" w:customStyle="1" w:styleId="Witruimte">
    <w:name w:val="Witruimte"/>
    <w:rsid w:val="000772E4"/>
    <w:pPr>
      <w:spacing w:after="0" w:line="240" w:lineRule="auto"/>
    </w:pPr>
    <w:rPr>
      <w:rFonts w:ascii="Times New Roman" w:eastAsia="Times New Roman" w:hAnsi="Times New Roman" w:cs="Times New Roman"/>
      <w:sz w:val="20"/>
      <w:szCs w:val="20"/>
      <w:lang w:val="nl-NL"/>
    </w:rPr>
  </w:style>
  <w:style w:type="paragraph" w:customStyle="1" w:styleId="Tabelkop">
    <w:name w:val="Tabelkop"/>
    <w:next w:val="Standaard"/>
    <w:rsid w:val="000772E4"/>
    <w:pPr>
      <w:spacing w:before="60" w:after="60" w:line="240" w:lineRule="auto"/>
    </w:pPr>
    <w:rPr>
      <w:rFonts w:ascii="Times New Roman" w:eastAsia="Times New Roman" w:hAnsi="Times New Roman" w:cs="Times New Roman"/>
      <w:b/>
      <w:sz w:val="20"/>
      <w:szCs w:val="20"/>
      <w:lang w:val="nl-NL"/>
    </w:rPr>
  </w:style>
  <w:style w:type="paragraph" w:customStyle="1" w:styleId="Tabeltekst">
    <w:name w:val="Tabeltekst"/>
    <w:rsid w:val="000772E4"/>
    <w:pPr>
      <w:spacing w:before="40" w:after="40" w:line="240" w:lineRule="auto"/>
    </w:pPr>
    <w:rPr>
      <w:rFonts w:ascii="Times New Roman" w:eastAsia="Times New Roman" w:hAnsi="Times New Roman" w:cs="Times New Roman"/>
      <w:sz w:val="20"/>
      <w:szCs w:val="20"/>
      <w:lang w:val="nl-NL"/>
    </w:rPr>
  </w:style>
  <w:style w:type="paragraph" w:customStyle="1" w:styleId="Voorblad">
    <w:name w:val="Voorblad"/>
    <w:rsid w:val="000772E4"/>
    <w:pPr>
      <w:spacing w:before="240" w:after="240" w:line="240" w:lineRule="auto"/>
      <w:jc w:val="center"/>
    </w:pPr>
    <w:rPr>
      <w:rFonts w:ascii="Times New Roman" w:eastAsia="Times New Roman" w:hAnsi="Times New Roman" w:cs="Times New Roman"/>
      <w:i/>
      <w:sz w:val="48"/>
      <w:szCs w:val="20"/>
      <w:lang w:val="nl-NL"/>
    </w:rPr>
  </w:style>
  <w:style w:type="paragraph" w:customStyle="1" w:styleId="Paragraph1">
    <w:name w:val="Paragraph 1"/>
    <w:basedOn w:val="Standaard"/>
    <w:rsid w:val="0054057D"/>
    <w:pPr>
      <w:spacing w:after="120"/>
      <w:ind w:left="446"/>
    </w:pPr>
    <w:rPr>
      <w:szCs w:val="20"/>
      <w:lang w:val="en-US" w:eastAsia="en-US"/>
    </w:rPr>
  </w:style>
  <w:style w:type="paragraph" w:customStyle="1" w:styleId="Paragraph2">
    <w:name w:val="Paragraph 2"/>
    <w:basedOn w:val="Standaard"/>
    <w:rsid w:val="0054057D"/>
    <w:pPr>
      <w:spacing w:after="120"/>
      <w:ind w:left="1166"/>
    </w:pPr>
    <w:rPr>
      <w:szCs w:val="20"/>
      <w:lang w:val="en-US" w:eastAsia="en-US"/>
    </w:rPr>
  </w:style>
  <w:style w:type="paragraph" w:styleId="Normaalweb">
    <w:name w:val="Normal (Web)"/>
    <w:basedOn w:val="Standaard"/>
    <w:uiPriority w:val="99"/>
    <w:rsid w:val="0054057D"/>
    <w:pPr>
      <w:spacing w:before="100" w:beforeAutospacing="1" w:after="100" w:afterAutospacing="1"/>
    </w:pPr>
    <w:rPr>
      <w:rFonts w:ascii="Arial Unicode MS" w:eastAsia="Arial Unicode MS" w:hAnsi="Arial Unicode MS" w:cs="Arial Unicode MS"/>
      <w:sz w:val="24"/>
      <w:lang w:val="en-US" w:eastAsia="en-US"/>
    </w:rPr>
  </w:style>
  <w:style w:type="table" w:styleId="Tabelraster">
    <w:name w:val="Table Grid"/>
    <w:basedOn w:val="Standaardtabel"/>
    <w:uiPriority w:val="59"/>
    <w:rsid w:val="00DF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abloon">
    <w:name w:val="Sjabloon"/>
    <w:basedOn w:val="Standaard"/>
    <w:link w:val="SjabloonChar"/>
    <w:qFormat/>
    <w:rsid w:val="00C94BC7"/>
    <w:rPr>
      <w:rFonts w:ascii="Times New Roman" w:hAnsi="Times New Roman"/>
      <w:i/>
    </w:rPr>
  </w:style>
  <w:style w:type="character" w:customStyle="1" w:styleId="SjabloonChar">
    <w:name w:val="Sjabloon Char"/>
    <w:basedOn w:val="Standaardalinea-lettertype"/>
    <w:link w:val="Sjabloon"/>
    <w:rsid w:val="00C94BC7"/>
    <w:rPr>
      <w:rFonts w:ascii="Times New Roman" w:eastAsia="Times New Roman" w:hAnsi="Times New Roman" w:cs="Times New Roman"/>
      <w:i/>
      <w:color w:val="404040" w:themeColor="text1" w:themeTint="BF"/>
      <w:szCs w:val="24"/>
      <w:lang w:val="nl-NL" w:eastAsia="nl-NL"/>
    </w:rPr>
  </w:style>
  <w:style w:type="paragraph" w:styleId="Revisie">
    <w:name w:val="Revision"/>
    <w:hidden/>
    <w:uiPriority w:val="99"/>
    <w:semiHidden/>
    <w:rsid w:val="008469E3"/>
    <w:pPr>
      <w:spacing w:after="0" w:line="240" w:lineRule="auto"/>
    </w:pPr>
    <w:rPr>
      <w:rFonts w:ascii="Calibri" w:eastAsia="Times New Roman" w:hAnsi="Calibri" w:cs="Times New Roman"/>
      <w:color w:val="404040" w:themeColor="text1" w:themeTint="BF"/>
      <w:szCs w:val="24"/>
      <w:lang w:val="nl-NL" w:eastAsia="nl-NL"/>
    </w:rPr>
  </w:style>
  <w:style w:type="character" w:styleId="Paginanummer">
    <w:name w:val="page number"/>
    <w:basedOn w:val="Standaardalinea-lettertype"/>
    <w:uiPriority w:val="99"/>
    <w:semiHidden/>
    <w:unhideWhenUsed/>
    <w:rsid w:val="00690C5E"/>
  </w:style>
  <w:style w:type="paragraph" w:styleId="Kopvaninhoudsopgave">
    <w:name w:val="TOC Heading"/>
    <w:basedOn w:val="Kop1"/>
    <w:next w:val="Standaard"/>
    <w:uiPriority w:val="39"/>
    <w:unhideWhenUsed/>
    <w:qFormat/>
    <w:rsid w:val="00626BD3"/>
    <w:pPr>
      <w:keepLines/>
      <w:spacing w:line="276" w:lineRule="auto"/>
      <w:jc w:val="left"/>
      <w:outlineLvl w:val="9"/>
    </w:pPr>
    <w:rPr>
      <w:rFonts w:asciiTheme="majorHAnsi" w:eastAsiaTheme="majorEastAsia" w:hAnsiTheme="majorHAnsi" w:cstheme="majorBidi"/>
      <w:b/>
      <w:color w:val="365F91" w:themeColor="accent1" w:themeShade="BF"/>
      <w:kern w:val="0"/>
      <w:sz w:val="28"/>
      <w:szCs w:val="28"/>
      <w:lang w:val="en-US" w:eastAsia="en-US"/>
    </w:rPr>
  </w:style>
  <w:style w:type="paragraph" w:styleId="Inhopg3">
    <w:name w:val="toc 3"/>
    <w:basedOn w:val="Standaard"/>
    <w:next w:val="Standaard"/>
    <w:autoRedefine/>
    <w:uiPriority w:val="39"/>
    <w:unhideWhenUsed/>
    <w:rsid w:val="00626BD3"/>
    <w:pPr>
      <w:spacing w:after="0"/>
      <w:ind w:left="440"/>
      <w:jc w:val="left"/>
    </w:pPr>
    <w:rPr>
      <w:rFonts w:asciiTheme="minorHAnsi" w:hAnsiTheme="minorHAnsi" w:cstheme="minorHAnsi"/>
      <w:i/>
      <w:iCs/>
      <w:sz w:val="20"/>
      <w:szCs w:val="20"/>
    </w:rPr>
  </w:style>
  <w:style w:type="paragraph" w:styleId="Inhopg4">
    <w:name w:val="toc 4"/>
    <w:basedOn w:val="Standaard"/>
    <w:next w:val="Standaard"/>
    <w:autoRedefine/>
    <w:uiPriority w:val="39"/>
    <w:semiHidden/>
    <w:unhideWhenUsed/>
    <w:rsid w:val="00626BD3"/>
    <w:pPr>
      <w:spacing w:after="0"/>
      <w:ind w:left="660"/>
      <w:jc w:val="left"/>
    </w:pPr>
    <w:rPr>
      <w:rFonts w:asciiTheme="minorHAnsi" w:hAnsiTheme="minorHAnsi" w:cstheme="minorHAnsi"/>
      <w:sz w:val="18"/>
      <w:szCs w:val="18"/>
    </w:rPr>
  </w:style>
  <w:style w:type="paragraph" w:styleId="Inhopg5">
    <w:name w:val="toc 5"/>
    <w:basedOn w:val="Standaard"/>
    <w:next w:val="Standaard"/>
    <w:autoRedefine/>
    <w:uiPriority w:val="39"/>
    <w:semiHidden/>
    <w:unhideWhenUsed/>
    <w:rsid w:val="00626BD3"/>
    <w:pPr>
      <w:spacing w:after="0"/>
      <w:ind w:left="880"/>
      <w:jc w:val="left"/>
    </w:pPr>
    <w:rPr>
      <w:rFonts w:asciiTheme="minorHAnsi" w:hAnsiTheme="minorHAnsi" w:cstheme="minorHAnsi"/>
      <w:sz w:val="18"/>
      <w:szCs w:val="18"/>
    </w:rPr>
  </w:style>
  <w:style w:type="paragraph" w:styleId="Inhopg6">
    <w:name w:val="toc 6"/>
    <w:basedOn w:val="Standaard"/>
    <w:next w:val="Standaard"/>
    <w:autoRedefine/>
    <w:uiPriority w:val="39"/>
    <w:semiHidden/>
    <w:unhideWhenUsed/>
    <w:rsid w:val="00626BD3"/>
    <w:pPr>
      <w:spacing w:after="0"/>
      <w:ind w:left="1100"/>
      <w:jc w:val="left"/>
    </w:pPr>
    <w:rPr>
      <w:rFonts w:asciiTheme="minorHAnsi" w:hAnsiTheme="minorHAnsi" w:cstheme="minorHAnsi"/>
      <w:sz w:val="18"/>
      <w:szCs w:val="18"/>
    </w:rPr>
  </w:style>
  <w:style w:type="paragraph" w:styleId="Inhopg7">
    <w:name w:val="toc 7"/>
    <w:basedOn w:val="Standaard"/>
    <w:next w:val="Standaard"/>
    <w:autoRedefine/>
    <w:uiPriority w:val="39"/>
    <w:semiHidden/>
    <w:unhideWhenUsed/>
    <w:rsid w:val="00626BD3"/>
    <w:pPr>
      <w:spacing w:after="0"/>
      <w:ind w:left="1320"/>
      <w:jc w:val="left"/>
    </w:pPr>
    <w:rPr>
      <w:rFonts w:asciiTheme="minorHAnsi" w:hAnsiTheme="minorHAnsi" w:cstheme="minorHAnsi"/>
      <w:sz w:val="18"/>
      <w:szCs w:val="18"/>
    </w:rPr>
  </w:style>
  <w:style w:type="paragraph" w:styleId="Inhopg8">
    <w:name w:val="toc 8"/>
    <w:basedOn w:val="Standaard"/>
    <w:next w:val="Standaard"/>
    <w:autoRedefine/>
    <w:uiPriority w:val="39"/>
    <w:semiHidden/>
    <w:unhideWhenUsed/>
    <w:rsid w:val="00626BD3"/>
    <w:pPr>
      <w:spacing w:after="0"/>
      <w:ind w:left="1540"/>
      <w:jc w:val="left"/>
    </w:pPr>
    <w:rPr>
      <w:rFonts w:asciiTheme="minorHAnsi" w:hAnsiTheme="minorHAnsi" w:cstheme="minorHAnsi"/>
      <w:sz w:val="18"/>
      <w:szCs w:val="18"/>
    </w:rPr>
  </w:style>
  <w:style w:type="paragraph" w:styleId="Inhopg9">
    <w:name w:val="toc 9"/>
    <w:basedOn w:val="Standaard"/>
    <w:next w:val="Standaard"/>
    <w:autoRedefine/>
    <w:uiPriority w:val="39"/>
    <w:semiHidden/>
    <w:unhideWhenUsed/>
    <w:rsid w:val="00626BD3"/>
    <w:pPr>
      <w:spacing w:after="0"/>
      <w:ind w:left="1760"/>
      <w:jc w:val="left"/>
    </w:pPr>
    <w:rPr>
      <w:rFonts w:asciiTheme="minorHAnsi" w:hAnsiTheme="minorHAnsi" w:cstheme="minorHAnsi"/>
      <w:sz w:val="18"/>
      <w:szCs w:val="18"/>
    </w:rPr>
  </w:style>
  <w:style w:type="paragraph" w:styleId="Tekstopmerking">
    <w:name w:val="annotation text"/>
    <w:basedOn w:val="Standaard"/>
    <w:link w:val="TekstopmerkingChar"/>
    <w:uiPriority w:val="99"/>
    <w:semiHidden/>
    <w:unhideWhenUsed/>
    <w:rsid w:val="004F7291"/>
    <w:rPr>
      <w:sz w:val="20"/>
      <w:szCs w:val="20"/>
    </w:rPr>
  </w:style>
  <w:style w:type="character" w:customStyle="1" w:styleId="TekstopmerkingChar">
    <w:name w:val="Tekst opmerking Char"/>
    <w:basedOn w:val="Standaardalinea-lettertype"/>
    <w:link w:val="Tekstopmerking"/>
    <w:uiPriority w:val="99"/>
    <w:semiHidden/>
    <w:rsid w:val="004F7291"/>
    <w:rPr>
      <w:rFonts w:ascii="Calibri" w:eastAsia="Times New Roman" w:hAnsi="Calibri" w:cs="Times New Roman"/>
      <w:color w:val="404040" w:themeColor="text1" w:themeTint="BF"/>
      <w:sz w:val="20"/>
      <w:szCs w:val="20"/>
      <w:lang w:val="nl-NL" w:eastAsia="nl-NL"/>
    </w:rPr>
  </w:style>
  <w:style w:type="character" w:styleId="Verwijzingopmerking">
    <w:name w:val="annotation reference"/>
    <w:basedOn w:val="Standaardalinea-lettertype"/>
    <w:uiPriority w:val="99"/>
    <w:semiHidden/>
    <w:unhideWhenUsed/>
    <w:rsid w:val="004F7291"/>
    <w:rPr>
      <w:sz w:val="16"/>
      <w:szCs w:val="16"/>
    </w:rPr>
  </w:style>
  <w:style w:type="paragraph" w:styleId="Onderwerpvanopmerking">
    <w:name w:val="annotation subject"/>
    <w:basedOn w:val="Tekstopmerking"/>
    <w:next w:val="Tekstopmerking"/>
    <w:link w:val="OnderwerpvanopmerkingChar"/>
    <w:uiPriority w:val="99"/>
    <w:semiHidden/>
    <w:unhideWhenUsed/>
    <w:rsid w:val="004F7291"/>
    <w:rPr>
      <w:b/>
      <w:bCs/>
    </w:rPr>
  </w:style>
  <w:style w:type="character" w:customStyle="1" w:styleId="OnderwerpvanopmerkingChar">
    <w:name w:val="Onderwerp van opmerking Char"/>
    <w:basedOn w:val="TekstopmerkingChar"/>
    <w:link w:val="Onderwerpvanopmerking"/>
    <w:uiPriority w:val="99"/>
    <w:semiHidden/>
    <w:rsid w:val="004F7291"/>
    <w:rPr>
      <w:rFonts w:ascii="Calibri" w:eastAsia="Times New Roman" w:hAnsi="Calibri" w:cs="Times New Roman"/>
      <w:b/>
      <w:bCs/>
      <w:color w:val="404040" w:themeColor="text1" w:themeTint="BF"/>
      <w:sz w:val="20"/>
      <w:szCs w:val="20"/>
      <w:lang w:val="nl-NL" w:eastAsia="nl-NL"/>
    </w:rPr>
  </w:style>
  <w:style w:type="paragraph" w:styleId="Lijstalinea">
    <w:name w:val="List Paragraph"/>
    <w:basedOn w:val="Standaard"/>
    <w:uiPriority w:val="34"/>
    <w:qFormat/>
    <w:rsid w:val="001949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6590">
      <w:bodyDiv w:val="1"/>
      <w:marLeft w:val="0"/>
      <w:marRight w:val="0"/>
      <w:marTop w:val="0"/>
      <w:marBottom w:val="0"/>
      <w:divBdr>
        <w:top w:val="none" w:sz="0" w:space="0" w:color="auto"/>
        <w:left w:val="none" w:sz="0" w:space="0" w:color="auto"/>
        <w:bottom w:val="none" w:sz="0" w:space="0" w:color="auto"/>
        <w:right w:val="none" w:sz="0" w:space="0" w:color="auto"/>
      </w:divBdr>
    </w:div>
    <w:div w:id="76024259">
      <w:bodyDiv w:val="1"/>
      <w:marLeft w:val="0"/>
      <w:marRight w:val="0"/>
      <w:marTop w:val="0"/>
      <w:marBottom w:val="0"/>
      <w:divBdr>
        <w:top w:val="none" w:sz="0" w:space="0" w:color="auto"/>
        <w:left w:val="none" w:sz="0" w:space="0" w:color="auto"/>
        <w:bottom w:val="none" w:sz="0" w:space="0" w:color="auto"/>
        <w:right w:val="none" w:sz="0" w:space="0" w:color="auto"/>
      </w:divBdr>
    </w:div>
    <w:div w:id="935938470">
      <w:bodyDiv w:val="1"/>
      <w:marLeft w:val="0"/>
      <w:marRight w:val="0"/>
      <w:marTop w:val="0"/>
      <w:marBottom w:val="0"/>
      <w:divBdr>
        <w:top w:val="none" w:sz="0" w:space="0" w:color="auto"/>
        <w:left w:val="none" w:sz="0" w:space="0" w:color="auto"/>
        <w:bottom w:val="none" w:sz="0" w:space="0" w:color="auto"/>
        <w:right w:val="none" w:sz="0" w:space="0" w:color="auto"/>
      </w:divBdr>
    </w:div>
    <w:div w:id="1143615202">
      <w:bodyDiv w:val="1"/>
      <w:marLeft w:val="0"/>
      <w:marRight w:val="0"/>
      <w:marTop w:val="0"/>
      <w:marBottom w:val="0"/>
      <w:divBdr>
        <w:top w:val="none" w:sz="0" w:space="0" w:color="auto"/>
        <w:left w:val="none" w:sz="0" w:space="0" w:color="auto"/>
        <w:bottom w:val="none" w:sz="0" w:space="0" w:color="auto"/>
        <w:right w:val="none" w:sz="0" w:space="0" w:color="auto"/>
      </w:divBdr>
    </w:div>
    <w:div w:id="1245650606">
      <w:bodyDiv w:val="1"/>
      <w:marLeft w:val="0"/>
      <w:marRight w:val="0"/>
      <w:marTop w:val="0"/>
      <w:marBottom w:val="0"/>
      <w:divBdr>
        <w:top w:val="none" w:sz="0" w:space="0" w:color="auto"/>
        <w:left w:val="none" w:sz="0" w:space="0" w:color="auto"/>
        <w:bottom w:val="none" w:sz="0" w:space="0" w:color="auto"/>
        <w:right w:val="none" w:sz="0" w:space="0" w:color="auto"/>
      </w:divBdr>
    </w:div>
    <w:div w:id="1695110368">
      <w:bodyDiv w:val="1"/>
      <w:marLeft w:val="0"/>
      <w:marRight w:val="0"/>
      <w:marTop w:val="0"/>
      <w:marBottom w:val="0"/>
      <w:divBdr>
        <w:top w:val="none" w:sz="0" w:space="0" w:color="auto"/>
        <w:left w:val="none" w:sz="0" w:space="0" w:color="auto"/>
        <w:bottom w:val="none" w:sz="0" w:space="0" w:color="auto"/>
        <w:right w:val="none" w:sz="0" w:space="0" w:color="auto"/>
      </w:divBdr>
    </w:div>
    <w:div w:id="175921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xxxxxxxx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pastyle.apa.or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LYC~1\AppData\Local\Temp\Kleur%20A4%20staand.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E0A5B0B41297438B82EE6FF0AD6C03" ma:contentTypeVersion="9" ma:contentTypeDescription="Een nieuw document maken." ma:contentTypeScope="" ma:versionID="4666886c24576d0f7567187cbf611c02">
  <xsd:schema xmlns:xsd="http://www.w3.org/2001/XMLSchema" xmlns:xs="http://www.w3.org/2001/XMLSchema" xmlns:p="http://schemas.microsoft.com/office/2006/metadata/properties" xmlns:ns2="13e9c4eb-a4c7-4ae8-b9c3-24699cd77af2" xmlns:ns3="0f1c45f4-f327-45fe-b07b-6efc4ddd0a08" targetNamespace="http://schemas.microsoft.com/office/2006/metadata/properties" ma:root="true" ma:fieldsID="9c56e46529e56984eccadd1005c5fa78" ns2:_="" ns3:_="">
    <xsd:import namespace="13e9c4eb-a4c7-4ae8-b9c3-24699cd77af2"/>
    <xsd:import namespace="0f1c45f4-f327-45fe-b07b-6efc4ddd0a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9c4eb-a4c7-4ae8-b9c3-24699cd77af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1c45f4-f327-45fe-b07b-6efc4ddd0a08"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E9A10B-553A-4C1A-B860-3D09F9AB4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9c4eb-a4c7-4ae8-b9c3-24699cd77af2"/>
    <ds:schemaRef ds:uri="0f1c45f4-f327-45fe-b07b-6efc4ddd0a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03709C-A4CC-408B-A127-2B1264A4F73A}">
  <ds:schemaRefs>
    <ds:schemaRef ds:uri="http://schemas.microsoft.com/sharepoint/v3/contenttype/forms"/>
  </ds:schemaRefs>
</ds:datastoreItem>
</file>

<file path=customXml/itemProps3.xml><?xml version="1.0" encoding="utf-8"?>
<ds:datastoreItem xmlns:ds="http://schemas.openxmlformats.org/officeDocument/2006/customXml" ds:itemID="{9865A0B2-77B7-4A71-A78A-D51E582AD74B}">
  <ds:schemaRefs>
    <ds:schemaRef ds:uri="http://schemas.openxmlformats.org/officeDocument/2006/bibliography"/>
  </ds:schemaRefs>
</ds:datastoreItem>
</file>

<file path=customXml/itemProps4.xml><?xml version="1.0" encoding="utf-8"?>
<ds:datastoreItem xmlns:ds="http://schemas.openxmlformats.org/officeDocument/2006/customXml" ds:itemID="{84FE26D0-9353-4E79-9B67-531A742F56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Kleur%20A4%20staand</Template>
  <TotalTime>97</TotalTime>
  <Pages>1</Pages>
  <Words>2262</Words>
  <Characters>12442</Characters>
  <Application>Microsoft Office Word</Application>
  <DocSecurity>4</DocSecurity>
  <Lines>103</Lines>
  <Paragraphs>29</Paragraphs>
  <ScaleCrop>false</ScaleCrop>
  <Company>Plantijn Hogeschool</Company>
  <LinksUpToDate>false</LinksUpToDate>
  <CharactersWithSpaces>14675</CharactersWithSpaces>
  <SharedDoc>false</SharedDoc>
  <HLinks>
    <vt:vector size="162" baseType="variant">
      <vt:variant>
        <vt:i4>5439497</vt:i4>
      </vt:variant>
      <vt:variant>
        <vt:i4>156</vt:i4>
      </vt:variant>
      <vt:variant>
        <vt:i4>0</vt:i4>
      </vt:variant>
      <vt:variant>
        <vt:i4>5</vt:i4>
      </vt:variant>
      <vt:variant>
        <vt:lpwstr>http://xxxxxxxxx/</vt:lpwstr>
      </vt:variant>
      <vt:variant>
        <vt:lpwstr/>
      </vt:variant>
      <vt:variant>
        <vt:i4>393306</vt:i4>
      </vt:variant>
      <vt:variant>
        <vt:i4>153</vt:i4>
      </vt:variant>
      <vt:variant>
        <vt:i4>0</vt:i4>
      </vt:variant>
      <vt:variant>
        <vt:i4>5</vt:i4>
      </vt:variant>
      <vt:variant>
        <vt:lpwstr>https://apastyle.apa.org/</vt:lpwstr>
      </vt:variant>
      <vt:variant>
        <vt:lpwstr/>
      </vt:variant>
      <vt:variant>
        <vt:i4>1835063</vt:i4>
      </vt:variant>
      <vt:variant>
        <vt:i4>146</vt:i4>
      </vt:variant>
      <vt:variant>
        <vt:i4>0</vt:i4>
      </vt:variant>
      <vt:variant>
        <vt:i4>5</vt:i4>
      </vt:variant>
      <vt:variant>
        <vt:lpwstr/>
      </vt:variant>
      <vt:variant>
        <vt:lpwstr>_Toc244169775</vt:lpwstr>
      </vt:variant>
      <vt:variant>
        <vt:i4>1835063</vt:i4>
      </vt:variant>
      <vt:variant>
        <vt:i4>140</vt:i4>
      </vt:variant>
      <vt:variant>
        <vt:i4>0</vt:i4>
      </vt:variant>
      <vt:variant>
        <vt:i4>5</vt:i4>
      </vt:variant>
      <vt:variant>
        <vt:lpwstr/>
      </vt:variant>
      <vt:variant>
        <vt:lpwstr>_Toc244169774</vt:lpwstr>
      </vt:variant>
      <vt:variant>
        <vt:i4>1835063</vt:i4>
      </vt:variant>
      <vt:variant>
        <vt:i4>134</vt:i4>
      </vt:variant>
      <vt:variant>
        <vt:i4>0</vt:i4>
      </vt:variant>
      <vt:variant>
        <vt:i4>5</vt:i4>
      </vt:variant>
      <vt:variant>
        <vt:lpwstr/>
      </vt:variant>
      <vt:variant>
        <vt:lpwstr>_Toc244169773</vt:lpwstr>
      </vt:variant>
      <vt:variant>
        <vt:i4>1835063</vt:i4>
      </vt:variant>
      <vt:variant>
        <vt:i4>128</vt:i4>
      </vt:variant>
      <vt:variant>
        <vt:i4>0</vt:i4>
      </vt:variant>
      <vt:variant>
        <vt:i4>5</vt:i4>
      </vt:variant>
      <vt:variant>
        <vt:lpwstr/>
      </vt:variant>
      <vt:variant>
        <vt:lpwstr>_Toc244169772</vt:lpwstr>
      </vt:variant>
      <vt:variant>
        <vt:i4>1835063</vt:i4>
      </vt:variant>
      <vt:variant>
        <vt:i4>122</vt:i4>
      </vt:variant>
      <vt:variant>
        <vt:i4>0</vt:i4>
      </vt:variant>
      <vt:variant>
        <vt:i4>5</vt:i4>
      </vt:variant>
      <vt:variant>
        <vt:lpwstr/>
      </vt:variant>
      <vt:variant>
        <vt:lpwstr>_Toc244169771</vt:lpwstr>
      </vt:variant>
      <vt:variant>
        <vt:i4>1835063</vt:i4>
      </vt:variant>
      <vt:variant>
        <vt:i4>116</vt:i4>
      </vt:variant>
      <vt:variant>
        <vt:i4>0</vt:i4>
      </vt:variant>
      <vt:variant>
        <vt:i4>5</vt:i4>
      </vt:variant>
      <vt:variant>
        <vt:lpwstr/>
      </vt:variant>
      <vt:variant>
        <vt:lpwstr>_Toc244169770</vt:lpwstr>
      </vt:variant>
      <vt:variant>
        <vt:i4>1900599</vt:i4>
      </vt:variant>
      <vt:variant>
        <vt:i4>110</vt:i4>
      </vt:variant>
      <vt:variant>
        <vt:i4>0</vt:i4>
      </vt:variant>
      <vt:variant>
        <vt:i4>5</vt:i4>
      </vt:variant>
      <vt:variant>
        <vt:lpwstr/>
      </vt:variant>
      <vt:variant>
        <vt:lpwstr>_Toc244169769</vt:lpwstr>
      </vt:variant>
      <vt:variant>
        <vt:i4>1900599</vt:i4>
      </vt:variant>
      <vt:variant>
        <vt:i4>104</vt:i4>
      </vt:variant>
      <vt:variant>
        <vt:i4>0</vt:i4>
      </vt:variant>
      <vt:variant>
        <vt:i4>5</vt:i4>
      </vt:variant>
      <vt:variant>
        <vt:lpwstr/>
      </vt:variant>
      <vt:variant>
        <vt:lpwstr>_Toc244169768</vt:lpwstr>
      </vt:variant>
      <vt:variant>
        <vt:i4>1900599</vt:i4>
      </vt:variant>
      <vt:variant>
        <vt:i4>98</vt:i4>
      </vt:variant>
      <vt:variant>
        <vt:i4>0</vt:i4>
      </vt:variant>
      <vt:variant>
        <vt:i4>5</vt:i4>
      </vt:variant>
      <vt:variant>
        <vt:lpwstr/>
      </vt:variant>
      <vt:variant>
        <vt:lpwstr>_Toc244169767</vt:lpwstr>
      </vt:variant>
      <vt:variant>
        <vt:i4>1900599</vt:i4>
      </vt:variant>
      <vt:variant>
        <vt:i4>92</vt:i4>
      </vt:variant>
      <vt:variant>
        <vt:i4>0</vt:i4>
      </vt:variant>
      <vt:variant>
        <vt:i4>5</vt:i4>
      </vt:variant>
      <vt:variant>
        <vt:lpwstr/>
      </vt:variant>
      <vt:variant>
        <vt:lpwstr>_Toc244169766</vt:lpwstr>
      </vt:variant>
      <vt:variant>
        <vt:i4>1900599</vt:i4>
      </vt:variant>
      <vt:variant>
        <vt:i4>86</vt:i4>
      </vt:variant>
      <vt:variant>
        <vt:i4>0</vt:i4>
      </vt:variant>
      <vt:variant>
        <vt:i4>5</vt:i4>
      </vt:variant>
      <vt:variant>
        <vt:lpwstr/>
      </vt:variant>
      <vt:variant>
        <vt:lpwstr>_Toc244169765</vt:lpwstr>
      </vt:variant>
      <vt:variant>
        <vt:i4>1900599</vt:i4>
      </vt:variant>
      <vt:variant>
        <vt:i4>80</vt:i4>
      </vt:variant>
      <vt:variant>
        <vt:i4>0</vt:i4>
      </vt:variant>
      <vt:variant>
        <vt:i4>5</vt:i4>
      </vt:variant>
      <vt:variant>
        <vt:lpwstr/>
      </vt:variant>
      <vt:variant>
        <vt:lpwstr>_Toc244169764</vt:lpwstr>
      </vt:variant>
      <vt:variant>
        <vt:i4>1900599</vt:i4>
      </vt:variant>
      <vt:variant>
        <vt:i4>74</vt:i4>
      </vt:variant>
      <vt:variant>
        <vt:i4>0</vt:i4>
      </vt:variant>
      <vt:variant>
        <vt:i4>5</vt:i4>
      </vt:variant>
      <vt:variant>
        <vt:lpwstr/>
      </vt:variant>
      <vt:variant>
        <vt:lpwstr>_Toc244169763</vt:lpwstr>
      </vt:variant>
      <vt:variant>
        <vt:i4>1900599</vt:i4>
      </vt:variant>
      <vt:variant>
        <vt:i4>68</vt:i4>
      </vt:variant>
      <vt:variant>
        <vt:i4>0</vt:i4>
      </vt:variant>
      <vt:variant>
        <vt:i4>5</vt:i4>
      </vt:variant>
      <vt:variant>
        <vt:lpwstr/>
      </vt:variant>
      <vt:variant>
        <vt:lpwstr>_Toc244169762</vt:lpwstr>
      </vt:variant>
      <vt:variant>
        <vt:i4>1900599</vt:i4>
      </vt:variant>
      <vt:variant>
        <vt:i4>62</vt:i4>
      </vt:variant>
      <vt:variant>
        <vt:i4>0</vt:i4>
      </vt:variant>
      <vt:variant>
        <vt:i4>5</vt:i4>
      </vt:variant>
      <vt:variant>
        <vt:lpwstr/>
      </vt:variant>
      <vt:variant>
        <vt:lpwstr>_Toc244169761</vt:lpwstr>
      </vt:variant>
      <vt:variant>
        <vt:i4>1900599</vt:i4>
      </vt:variant>
      <vt:variant>
        <vt:i4>56</vt:i4>
      </vt:variant>
      <vt:variant>
        <vt:i4>0</vt:i4>
      </vt:variant>
      <vt:variant>
        <vt:i4>5</vt:i4>
      </vt:variant>
      <vt:variant>
        <vt:lpwstr/>
      </vt:variant>
      <vt:variant>
        <vt:lpwstr>_Toc244169760</vt:lpwstr>
      </vt:variant>
      <vt:variant>
        <vt:i4>1966135</vt:i4>
      </vt:variant>
      <vt:variant>
        <vt:i4>50</vt:i4>
      </vt:variant>
      <vt:variant>
        <vt:i4>0</vt:i4>
      </vt:variant>
      <vt:variant>
        <vt:i4>5</vt:i4>
      </vt:variant>
      <vt:variant>
        <vt:lpwstr/>
      </vt:variant>
      <vt:variant>
        <vt:lpwstr>_Toc244169759</vt:lpwstr>
      </vt:variant>
      <vt:variant>
        <vt:i4>1966135</vt:i4>
      </vt:variant>
      <vt:variant>
        <vt:i4>44</vt:i4>
      </vt:variant>
      <vt:variant>
        <vt:i4>0</vt:i4>
      </vt:variant>
      <vt:variant>
        <vt:i4>5</vt:i4>
      </vt:variant>
      <vt:variant>
        <vt:lpwstr/>
      </vt:variant>
      <vt:variant>
        <vt:lpwstr>_Toc244169758</vt:lpwstr>
      </vt:variant>
      <vt:variant>
        <vt:i4>1966135</vt:i4>
      </vt:variant>
      <vt:variant>
        <vt:i4>38</vt:i4>
      </vt:variant>
      <vt:variant>
        <vt:i4>0</vt:i4>
      </vt:variant>
      <vt:variant>
        <vt:i4>5</vt:i4>
      </vt:variant>
      <vt:variant>
        <vt:lpwstr/>
      </vt:variant>
      <vt:variant>
        <vt:lpwstr>_Toc244169757</vt:lpwstr>
      </vt:variant>
      <vt:variant>
        <vt:i4>1966135</vt:i4>
      </vt:variant>
      <vt:variant>
        <vt:i4>32</vt:i4>
      </vt:variant>
      <vt:variant>
        <vt:i4>0</vt:i4>
      </vt:variant>
      <vt:variant>
        <vt:i4>5</vt:i4>
      </vt:variant>
      <vt:variant>
        <vt:lpwstr/>
      </vt:variant>
      <vt:variant>
        <vt:lpwstr>_Toc244169756</vt:lpwstr>
      </vt:variant>
      <vt:variant>
        <vt:i4>1966135</vt:i4>
      </vt:variant>
      <vt:variant>
        <vt:i4>26</vt:i4>
      </vt:variant>
      <vt:variant>
        <vt:i4>0</vt:i4>
      </vt:variant>
      <vt:variant>
        <vt:i4>5</vt:i4>
      </vt:variant>
      <vt:variant>
        <vt:lpwstr/>
      </vt:variant>
      <vt:variant>
        <vt:lpwstr>_Toc244169755</vt:lpwstr>
      </vt:variant>
      <vt:variant>
        <vt:i4>1966135</vt:i4>
      </vt:variant>
      <vt:variant>
        <vt:i4>20</vt:i4>
      </vt:variant>
      <vt:variant>
        <vt:i4>0</vt:i4>
      </vt:variant>
      <vt:variant>
        <vt:i4>5</vt:i4>
      </vt:variant>
      <vt:variant>
        <vt:lpwstr/>
      </vt:variant>
      <vt:variant>
        <vt:lpwstr>_Toc244169754</vt:lpwstr>
      </vt:variant>
      <vt:variant>
        <vt:i4>1966135</vt:i4>
      </vt:variant>
      <vt:variant>
        <vt:i4>14</vt:i4>
      </vt:variant>
      <vt:variant>
        <vt:i4>0</vt:i4>
      </vt:variant>
      <vt:variant>
        <vt:i4>5</vt:i4>
      </vt:variant>
      <vt:variant>
        <vt:lpwstr/>
      </vt:variant>
      <vt:variant>
        <vt:lpwstr>_Toc244169753</vt:lpwstr>
      </vt:variant>
      <vt:variant>
        <vt:i4>1966135</vt:i4>
      </vt:variant>
      <vt:variant>
        <vt:i4>8</vt:i4>
      </vt:variant>
      <vt:variant>
        <vt:i4>0</vt:i4>
      </vt:variant>
      <vt:variant>
        <vt:i4>5</vt:i4>
      </vt:variant>
      <vt:variant>
        <vt:lpwstr/>
      </vt:variant>
      <vt:variant>
        <vt:lpwstr>_Toc244169752</vt:lpwstr>
      </vt:variant>
      <vt:variant>
        <vt:i4>1966135</vt:i4>
      </vt:variant>
      <vt:variant>
        <vt:i4>2</vt:i4>
      </vt:variant>
      <vt:variant>
        <vt:i4>0</vt:i4>
      </vt:variant>
      <vt:variant>
        <vt:i4>5</vt:i4>
      </vt:variant>
      <vt:variant>
        <vt:lpwstr/>
      </vt:variant>
      <vt:variant>
        <vt:lpwstr>_Toc244169751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cp:lastModifiedBy>Staut Quinten [student]</cp:lastModifiedBy>
  <cp:revision>625</cp:revision>
  <cp:lastPrinted>2019-06-11T17:38:00Z</cp:lastPrinted>
  <dcterms:created xsi:type="dcterms:W3CDTF">2021-10-06T07:30:00Z</dcterms:created>
  <dcterms:modified xsi:type="dcterms:W3CDTF">2026-10-29T11:35:00Z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0x010100F6E0A5B0B41297438B82EE6FF0AD6C03</vt:lpwstr>
  </property>
</Properties>
</file>